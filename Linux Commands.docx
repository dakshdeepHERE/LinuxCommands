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7DF8C" w14:textId="6899FD5C" w:rsidR="00807843" w:rsidRDefault="00F41080">
      <w:pPr>
        <w:pStyle w:val="Heading1"/>
      </w:pPr>
      <w:r>
        <w:t>Linux Commands</w:t>
      </w:r>
    </w:p>
    <w:p w14:paraId="22B9C0F1" w14:textId="2ACED7C6" w:rsidR="00807843" w:rsidRDefault="00F41080" w:rsidP="00F41080">
      <w:pPr>
        <w:pStyle w:val="ListBullet"/>
      </w:pPr>
      <w:r w:rsidRPr="00AF4871">
        <w:rPr>
          <w:b/>
          <w:bCs/>
          <w:u w:val="single"/>
        </w:rPr>
        <w:t>mkdir</w:t>
      </w:r>
      <w:r>
        <w:t>: -</w:t>
      </w:r>
    </w:p>
    <w:p w14:paraId="5D071822" w14:textId="64D50BF7" w:rsidR="00F41080" w:rsidRDefault="00F41080" w:rsidP="00F41080">
      <w:pPr>
        <w:pStyle w:val="ListBullet"/>
        <w:numPr>
          <w:ilvl w:val="0"/>
          <w:numId w:val="0"/>
        </w:numPr>
        <w:ind w:left="432"/>
      </w:pPr>
      <w:r>
        <w:t xml:space="preserve">We use this command to create a new directory. </w:t>
      </w:r>
    </w:p>
    <w:p w14:paraId="5C38EDE0" w14:textId="014EF915" w:rsidR="00F41080" w:rsidRDefault="00F41080" w:rsidP="00F41080">
      <w:pPr>
        <w:pStyle w:val="ListBullet"/>
        <w:numPr>
          <w:ilvl w:val="0"/>
          <w:numId w:val="0"/>
        </w:numPr>
        <w:ind w:left="432"/>
      </w:pPr>
      <w:r>
        <w:t xml:space="preserve">$ mkdir </w:t>
      </w:r>
      <w:r w:rsidR="001D144D">
        <w:t>Directory_name</w:t>
      </w:r>
    </w:p>
    <w:p w14:paraId="5BDA5ED6" w14:textId="6375224A" w:rsidR="00F41080" w:rsidRDefault="00F41080" w:rsidP="00F41080">
      <w:pPr>
        <w:pStyle w:val="ListBullet"/>
        <w:numPr>
          <w:ilvl w:val="0"/>
          <w:numId w:val="0"/>
        </w:numPr>
        <w:ind w:left="432"/>
      </w:pPr>
    </w:p>
    <w:p w14:paraId="1FB155F7" w14:textId="18069714" w:rsidR="00F41080" w:rsidRDefault="00F41080" w:rsidP="00F41080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017CCF6C" w14:textId="2D9B62D5" w:rsidR="00F41080" w:rsidRDefault="00F41080" w:rsidP="00F41080">
      <w:pPr>
        <w:pStyle w:val="ListBullet"/>
        <w:numPr>
          <w:ilvl w:val="0"/>
          <w:numId w:val="0"/>
        </w:numPr>
        <w:ind w:left="432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108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500187" wp14:editId="4E575662">
            <wp:extent cx="4229100" cy="104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406C" w14:textId="77777777" w:rsidR="00F41080" w:rsidRDefault="00F41080" w:rsidP="00F41080">
      <w:pPr>
        <w:pStyle w:val="ListBullet"/>
        <w:numPr>
          <w:ilvl w:val="0"/>
          <w:numId w:val="0"/>
        </w:numPr>
        <w:ind w:left="432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3D0372" w14:textId="675DAACB" w:rsidR="00F41080" w:rsidRDefault="00F41080" w:rsidP="00F41080">
      <w:pPr>
        <w:pStyle w:val="ListBullet"/>
      </w:pPr>
      <w:r w:rsidRPr="00AF4871">
        <w:rPr>
          <w:b/>
          <w:bCs/>
          <w:u w:val="single"/>
        </w:rPr>
        <w:t>ls</w:t>
      </w:r>
      <w:r>
        <w:t>: -</w:t>
      </w:r>
    </w:p>
    <w:p w14:paraId="0F6E0CFC" w14:textId="3C0AFA63" w:rsidR="00F41080" w:rsidRDefault="00F41080" w:rsidP="00F41080">
      <w:pPr>
        <w:pStyle w:val="ListBullet"/>
        <w:numPr>
          <w:ilvl w:val="0"/>
          <w:numId w:val="0"/>
        </w:numPr>
        <w:ind w:left="432"/>
      </w:pPr>
      <w:r>
        <w:t>We use this command to list all the files and the folder which are there in your current directory.</w:t>
      </w:r>
    </w:p>
    <w:p w14:paraId="0C348CF9" w14:textId="03C983DD" w:rsidR="007A37C2" w:rsidRDefault="007A37C2" w:rsidP="00F41080">
      <w:pPr>
        <w:pStyle w:val="ListBullet"/>
        <w:numPr>
          <w:ilvl w:val="0"/>
          <w:numId w:val="0"/>
        </w:numPr>
        <w:ind w:left="432"/>
      </w:pPr>
      <w:r>
        <w:t>$ ls</w:t>
      </w:r>
    </w:p>
    <w:p w14:paraId="5F215367" w14:textId="1C8992A7" w:rsidR="00F41080" w:rsidRDefault="00F41080" w:rsidP="00F41080">
      <w:pPr>
        <w:pStyle w:val="ListBullet"/>
        <w:numPr>
          <w:ilvl w:val="0"/>
          <w:numId w:val="0"/>
        </w:numPr>
        <w:ind w:left="432"/>
      </w:pPr>
    </w:p>
    <w:p w14:paraId="64CBCA49" w14:textId="1EC9FB47" w:rsidR="00F41080" w:rsidRDefault="00F41080" w:rsidP="00F41080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45B9A703" w14:textId="1CED25AC" w:rsidR="00F41080" w:rsidRDefault="00F41080" w:rsidP="00F41080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F41080"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01603949" wp14:editId="6382686E">
            <wp:extent cx="2806700" cy="48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F107" w14:textId="3F534E2B" w:rsidR="00F41080" w:rsidRDefault="00F41080" w:rsidP="00F41080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9EAA6C7" w14:textId="76B5E644" w:rsidR="00F41080" w:rsidRDefault="00F41080" w:rsidP="00F41080">
      <w:pPr>
        <w:pStyle w:val="ListBullet"/>
      </w:pPr>
      <w:r w:rsidRPr="00AF4871">
        <w:rPr>
          <w:b/>
          <w:bCs/>
          <w:u w:val="single"/>
        </w:rPr>
        <w:t>pwd</w:t>
      </w:r>
      <w:r>
        <w:t>: -</w:t>
      </w:r>
    </w:p>
    <w:p w14:paraId="3B4FC679" w14:textId="64D459C6" w:rsidR="00F41080" w:rsidRDefault="007A37C2" w:rsidP="00F41080">
      <w:pPr>
        <w:pStyle w:val="ListBullet"/>
        <w:numPr>
          <w:ilvl w:val="0"/>
          <w:numId w:val="0"/>
        </w:numPr>
        <w:ind w:left="432"/>
      </w:pPr>
      <w:r>
        <w:t>This command shows your current directory in you are present in. $ pwd</w:t>
      </w:r>
    </w:p>
    <w:p w14:paraId="4184EC61" w14:textId="236D0AD9" w:rsidR="007A37C2" w:rsidRDefault="007A37C2" w:rsidP="00F41080">
      <w:pPr>
        <w:pStyle w:val="ListBullet"/>
        <w:numPr>
          <w:ilvl w:val="0"/>
          <w:numId w:val="0"/>
        </w:numPr>
        <w:ind w:left="432"/>
      </w:pPr>
    </w:p>
    <w:p w14:paraId="2945F6DB" w14:textId="5A311B8C" w:rsidR="007A37C2" w:rsidRDefault="007A37C2" w:rsidP="00F41080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28FABEAD" w14:textId="5C508277" w:rsidR="007A37C2" w:rsidRDefault="007A37C2" w:rsidP="00F41080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7A37C2"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06A8E738" wp14:editId="18BB163B">
            <wp:extent cx="3759200" cy="43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FEB7" w14:textId="2E5BF354" w:rsidR="007A37C2" w:rsidRDefault="007A37C2" w:rsidP="007A37C2">
      <w:pPr>
        <w:pStyle w:val="ListBullet"/>
      </w:pPr>
      <w:r w:rsidRPr="00AF4871">
        <w:rPr>
          <w:b/>
          <w:bCs/>
          <w:u w:val="single"/>
        </w:rPr>
        <w:lastRenderedPageBreak/>
        <w:t>cd</w:t>
      </w:r>
      <w:r>
        <w:t>: -</w:t>
      </w:r>
    </w:p>
    <w:p w14:paraId="18929B8F" w14:textId="0D13D4CA" w:rsidR="007A37C2" w:rsidRDefault="007A37C2" w:rsidP="007A37C2">
      <w:pPr>
        <w:pStyle w:val="ListBullet"/>
        <w:numPr>
          <w:ilvl w:val="0"/>
          <w:numId w:val="0"/>
        </w:numPr>
        <w:ind w:left="432"/>
      </w:pPr>
      <w:r w:rsidRPr="007A37C2">
        <w:t xml:space="preserve">We use this command to </w:t>
      </w:r>
      <w:r>
        <w:tab/>
        <w:t>move through different directory.</w:t>
      </w:r>
    </w:p>
    <w:p w14:paraId="4CD70F24" w14:textId="0DCE5959" w:rsidR="007A37C2" w:rsidRDefault="007A37C2" w:rsidP="007A37C2">
      <w:pPr>
        <w:pStyle w:val="ListBullet"/>
        <w:numPr>
          <w:ilvl w:val="0"/>
          <w:numId w:val="0"/>
        </w:numPr>
        <w:ind w:left="432"/>
      </w:pPr>
      <w:r>
        <w:t>$ cd directory_name</w:t>
      </w:r>
    </w:p>
    <w:p w14:paraId="40466ACC" w14:textId="687BE82D" w:rsidR="007A37C2" w:rsidRDefault="007A37C2" w:rsidP="007A37C2">
      <w:pPr>
        <w:pStyle w:val="ListBullet"/>
        <w:numPr>
          <w:ilvl w:val="0"/>
          <w:numId w:val="0"/>
        </w:numPr>
        <w:ind w:left="432"/>
      </w:pPr>
    </w:p>
    <w:p w14:paraId="62A9C9E5" w14:textId="55FFA865" w:rsidR="007A37C2" w:rsidRDefault="007A37C2" w:rsidP="007A37C2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4BEC0F2B" w14:textId="05D6E11C" w:rsidR="007A37C2" w:rsidRDefault="007A37C2" w:rsidP="007A37C2">
      <w:pPr>
        <w:pStyle w:val="ListBullet"/>
        <w:numPr>
          <w:ilvl w:val="0"/>
          <w:numId w:val="0"/>
        </w:numPr>
        <w:ind w:left="43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A37C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4F74FB6" wp14:editId="0EB9B80F">
            <wp:extent cx="3810000" cy="723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917E" w14:textId="08884999" w:rsidR="007A37C2" w:rsidRDefault="007A37C2" w:rsidP="007A37C2">
      <w:pPr>
        <w:pStyle w:val="ListBullet"/>
        <w:numPr>
          <w:ilvl w:val="0"/>
          <w:numId w:val="0"/>
        </w:numPr>
        <w:ind w:left="43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7C163F" w14:textId="0403A7BB" w:rsidR="007A37C2" w:rsidRDefault="007A37C2" w:rsidP="007A37C2">
      <w:pPr>
        <w:pStyle w:val="ListBullet"/>
      </w:pPr>
      <w:r w:rsidRPr="00AF4871">
        <w:rPr>
          <w:b/>
          <w:bCs/>
          <w:u w:val="single"/>
        </w:rPr>
        <w:t>clear</w:t>
      </w:r>
      <w:r>
        <w:t>: -</w:t>
      </w:r>
    </w:p>
    <w:p w14:paraId="1B465BB8" w14:textId="3A162F93" w:rsidR="007A37C2" w:rsidRDefault="007A37C2" w:rsidP="007A37C2">
      <w:pPr>
        <w:pStyle w:val="ListBullet"/>
        <w:numPr>
          <w:ilvl w:val="0"/>
          <w:numId w:val="0"/>
        </w:numPr>
        <w:ind w:left="432"/>
      </w:pPr>
      <w:r>
        <w:t xml:space="preserve">We use this command to clear the whole terminal. If it is filled with </w:t>
      </w:r>
      <w:r w:rsidR="001D144D">
        <w:t xml:space="preserve">commands, then if you use `clear` command then your terminal will be cleaned. </w:t>
      </w:r>
    </w:p>
    <w:p w14:paraId="2A73C1F9" w14:textId="002BE0B0" w:rsidR="001D144D" w:rsidRDefault="001D144D" w:rsidP="007A37C2">
      <w:pPr>
        <w:pStyle w:val="ListBullet"/>
        <w:numPr>
          <w:ilvl w:val="0"/>
          <w:numId w:val="0"/>
        </w:numPr>
        <w:ind w:left="432"/>
      </w:pPr>
      <w:r>
        <w:t>$ clear</w:t>
      </w:r>
    </w:p>
    <w:p w14:paraId="2E5781F3" w14:textId="6E212217" w:rsidR="001D144D" w:rsidRDefault="001D144D" w:rsidP="007A37C2">
      <w:pPr>
        <w:pStyle w:val="ListBullet"/>
        <w:numPr>
          <w:ilvl w:val="0"/>
          <w:numId w:val="0"/>
        </w:numPr>
        <w:ind w:left="432"/>
      </w:pPr>
    </w:p>
    <w:p w14:paraId="0825BA47" w14:textId="0A31BC14" w:rsidR="001D144D" w:rsidRDefault="001D144D" w:rsidP="007A37C2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3108F4C7" w14:textId="404B80FE" w:rsidR="001D144D" w:rsidRDefault="001D144D" w:rsidP="001D144D">
      <w:pPr>
        <w:pStyle w:val="ListBullet"/>
        <w:numPr>
          <w:ilvl w:val="0"/>
          <w:numId w:val="0"/>
        </w:numPr>
        <w:ind w:firstLine="43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Before</w:t>
      </w:r>
    </w:p>
    <w:p w14:paraId="2BA069D0" w14:textId="77DD064D" w:rsidR="001D144D" w:rsidRDefault="001D144D" w:rsidP="001D144D">
      <w:pPr>
        <w:pStyle w:val="ListBullet"/>
        <w:numPr>
          <w:ilvl w:val="0"/>
          <w:numId w:val="0"/>
        </w:numPr>
        <w:ind w:firstLine="43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144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A89F16" wp14:editId="47EBB55B">
            <wp:extent cx="2042315" cy="197219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2565" cy="202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BC98" w14:textId="19F2A845" w:rsidR="001D144D" w:rsidRDefault="001D144D" w:rsidP="001D144D">
      <w:pPr>
        <w:pStyle w:val="ListBullet"/>
        <w:numPr>
          <w:ilvl w:val="0"/>
          <w:numId w:val="0"/>
        </w:numPr>
        <w:ind w:firstLine="43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</w:t>
      </w:r>
    </w:p>
    <w:p w14:paraId="0D2E28B9" w14:textId="7910890C" w:rsidR="001D144D" w:rsidRPr="001D144D" w:rsidRDefault="001D144D" w:rsidP="001D144D">
      <w:pPr>
        <w:pStyle w:val="ListBullet"/>
        <w:numPr>
          <w:ilvl w:val="0"/>
          <w:numId w:val="0"/>
        </w:numPr>
        <w:ind w:firstLine="43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144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A668102" wp14:editId="196FCFB8">
            <wp:extent cx="3835400" cy="1181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BB24" w14:textId="4DB6396D" w:rsidR="007A37C2" w:rsidRDefault="001D144D" w:rsidP="001D144D">
      <w:pPr>
        <w:pStyle w:val="ListBullet"/>
      </w:pPr>
      <w:r w:rsidRPr="00AF4871">
        <w:rPr>
          <w:b/>
          <w:bCs/>
          <w:u w:val="single"/>
        </w:rPr>
        <w:lastRenderedPageBreak/>
        <w:t>touch</w:t>
      </w:r>
      <w:r>
        <w:t>: -</w:t>
      </w:r>
    </w:p>
    <w:p w14:paraId="62C5D72C" w14:textId="3A41B74F" w:rsidR="001D144D" w:rsidRDefault="001D144D" w:rsidP="001D144D">
      <w:pPr>
        <w:pStyle w:val="ListBullet"/>
        <w:numPr>
          <w:ilvl w:val="0"/>
          <w:numId w:val="0"/>
        </w:numPr>
        <w:ind w:left="432"/>
      </w:pPr>
      <w:r>
        <w:t xml:space="preserve">We use this command to create files and we can add specific extension on that file in the end. </w:t>
      </w:r>
    </w:p>
    <w:p w14:paraId="0C2C8DBE" w14:textId="77777777" w:rsidR="001D144D" w:rsidRDefault="001D144D" w:rsidP="001D144D">
      <w:pPr>
        <w:pStyle w:val="ListBullet"/>
        <w:numPr>
          <w:ilvl w:val="0"/>
          <w:numId w:val="0"/>
        </w:numPr>
        <w:ind w:left="432"/>
      </w:pPr>
      <w:r>
        <w:t>$ touch File_name.extension</w:t>
      </w:r>
    </w:p>
    <w:p w14:paraId="3AB0DCAF" w14:textId="77777777" w:rsidR="001D144D" w:rsidRDefault="001D144D" w:rsidP="001D144D">
      <w:pPr>
        <w:pStyle w:val="ListBullet"/>
        <w:numPr>
          <w:ilvl w:val="0"/>
          <w:numId w:val="0"/>
        </w:numPr>
        <w:ind w:left="432"/>
      </w:pPr>
    </w:p>
    <w:p w14:paraId="41540DC2" w14:textId="77777777" w:rsidR="001D144D" w:rsidRDefault="001D144D" w:rsidP="001D144D">
      <w:pPr>
        <w:pStyle w:val="ListBullet"/>
        <w:numPr>
          <w:ilvl w:val="0"/>
          <w:numId w:val="0"/>
        </w:numPr>
        <w:ind w:left="43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06221A75" w14:textId="7AB97B0B" w:rsidR="001D144D" w:rsidRDefault="001D144D" w:rsidP="001D144D">
      <w:pPr>
        <w:pStyle w:val="ListBullet"/>
        <w:numPr>
          <w:ilvl w:val="0"/>
          <w:numId w:val="0"/>
        </w:numPr>
        <w:ind w:left="432"/>
      </w:pPr>
      <w:r w:rsidRPr="001D144D">
        <w:drawing>
          <wp:inline distT="0" distB="0" distL="0" distR="0" wp14:anchorId="34D9D9C5" wp14:editId="248418D5">
            <wp:extent cx="4851400" cy="36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B242C4" w14:textId="29B83717" w:rsidR="001D144D" w:rsidRDefault="001D144D" w:rsidP="001D144D">
      <w:pPr>
        <w:pStyle w:val="ListBullet"/>
        <w:numPr>
          <w:ilvl w:val="0"/>
          <w:numId w:val="0"/>
        </w:numPr>
        <w:ind w:left="432"/>
      </w:pPr>
    </w:p>
    <w:p w14:paraId="1B2637B0" w14:textId="46F5E950" w:rsidR="001D144D" w:rsidRDefault="004F0270" w:rsidP="001D144D">
      <w:pPr>
        <w:pStyle w:val="ListBullet"/>
      </w:pPr>
      <w:r w:rsidRPr="00AF4871">
        <w:rPr>
          <w:b/>
          <w:bCs/>
          <w:u w:val="single"/>
        </w:rPr>
        <w:t>cat</w:t>
      </w:r>
      <w:r>
        <w:t>: -</w:t>
      </w:r>
    </w:p>
    <w:p w14:paraId="63046F63" w14:textId="25AE74EA" w:rsidR="004F0270" w:rsidRDefault="004F0270" w:rsidP="004F0270">
      <w:pPr>
        <w:pStyle w:val="ListBullet"/>
        <w:numPr>
          <w:ilvl w:val="0"/>
          <w:numId w:val="0"/>
        </w:numPr>
        <w:ind w:left="432"/>
      </w:pPr>
      <w:r>
        <w:t>We can use this command for multiple purposes which I will try to list down below: -</w:t>
      </w:r>
    </w:p>
    <w:p w14:paraId="53FE9739" w14:textId="277B320D" w:rsidR="004F0270" w:rsidRDefault="004F0270" w:rsidP="004F0270">
      <w:pPr>
        <w:pStyle w:val="ListBullet"/>
        <w:numPr>
          <w:ilvl w:val="0"/>
          <w:numId w:val="0"/>
        </w:numPr>
        <w:ind w:left="432"/>
      </w:pPr>
      <w:r>
        <w:t>1 Viewing the file ($ cat File_name)</w:t>
      </w:r>
    </w:p>
    <w:p w14:paraId="5B7AE965" w14:textId="0CD80865" w:rsidR="004F0270" w:rsidRDefault="004F0270" w:rsidP="004F0270">
      <w:pPr>
        <w:pStyle w:val="ListBullet"/>
        <w:numPr>
          <w:ilvl w:val="0"/>
          <w:numId w:val="0"/>
        </w:numPr>
        <w:ind w:left="432"/>
      </w:pPr>
      <w:r>
        <w:t>2 Viewing and editing the file ($ cat &gt; File_name.extension)</w:t>
      </w:r>
    </w:p>
    <w:p w14:paraId="4D562519" w14:textId="0A2FCE41" w:rsidR="004F0270" w:rsidRDefault="004F0270" w:rsidP="004F0270">
      <w:pPr>
        <w:pStyle w:val="ListBullet"/>
        <w:numPr>
          <w:ilvl w:val="0"/>
          <w:numId w:val="0"/>
        </w:numPr>
        <w:ind w:left="432"/>
      </w:pPr>
      <w:r>
        <w:t>3 Merging the files ($ cat File1 File2 &gt; MergedFile)</w:t>
      </w:r>
    </w:p>
    <w:p w14:paraId="6708376D" w14:textId="41434A0F" w:rsidR="004F0270" w:rsidRDefault="004F0270" w:rsidP="004F0270">
      <w:pPr>
        <w:pStyle w:val="ListBullet"/>
        <w:numPr>
          <w:ilvl w:val="0"/>
          <w:numId w:val="0"/>
        </w:numPr>
        <w:ind w:left="432"/>
      </w:pPr>
    </w:p>
    <w:p w14:paraId="4D7CE5C9" w14:textId="1C2E7BF4" w:rsidR="004F0270" w:rsidRDefault="004F0270" w:rsidP="004F0270">
      <w:pPr>
        <w:pStyle w:val="ListBullet"/>
        <w:numPr>
          <w:ilvl w:val="0"/>
          <w:numId w:val="0"/>
        </w:numPr>
        <w:ind w:left="432"/>
        <w:rPr>
          <w:b/>
          <w:bCs/>
        </w:rPr>
      </w:pPr>
      <w:r w:rsidRPr="004F0270">
        <w:rPr>
          <w:b/>
          <w:bCs/>
          <w:u w:val="single"/>
        </w:rPr>
        <w:t>Viewing the file</w:t>
      </w:r>
      <w:r>
        <w:rPr>
          <w:b/>
          <w:bCs/>
        </w:rPr>
        <w:t>: -</w:t>
      </w:r>
    </w:p>
    <w:p w14:paraId="3E55FA89" w14:textId="6308E798" w:rsidR="004F0270" w:rsidRDefault="004F0270" w:rsidP="004F0270">
      <w:pPr>
        <w:pStyle w:val="ListBullet"/>
        <w:numPr>
          <w:ilvl w:val="0"/>
          <w:numId w:val="0"/>
        </w:numPr>
        <w:ind w:left="432"/>
      </w:pPr>
      <w:r>
        <w:t xml:space="preserve">We use the cat command here to just view the file and we cannot edit it further if we want to. </w:t>
      </w:r>
    </w:p>
    <w:p w14:paraId="67A998A5" w14:textId="2EF24AA0" w:rsidR="004F0270" w:rsidRDefault="004F0270" w:rsidP="004F0270">
      <w:pPr>
        <w:pStyle w:val="ListBullet"/>
        <w:numPr>
          <w:ilvl w:val="0"/>
          <w:numId w:val="0"/>
        </w:numPr>
        <w:ind w:left="432"/>
      </w:pPr>
      <w:r>
        <w:t xml:space="preserve">$ cat </w:t>
      </w:r>
      <w:r>
        <w:t>File_name</w:t>
      </w:r>
      <w:r>
        <w:t>.extension</w:t>
      </w:r>
    </w:p>
    <w:p w14:paraId="2025B8E3" w14:textId="6232B15B" w:rsidR="004F0270" w:rsidRDefault="004F0270" w:rsidP="004F0270">
      <w:pPr>
        <w:pStyle w:val="ListBullet"/>
        <w:numPr>
          <w:ilvl w:val="0"/>
          <w:numId w:val="0"/>
        </w:numPr>
        <w:ind w:left="432"/>
      </w:pPr>
    </w:p>
    <w:p w14:paraId="4DCAE88B" w14:textId="4B697F2C" w:rsidR="004F0270" w:rsidRDefault="004F0270" w:rsidP="004F0270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2BDFC394" w14:textId="109ABC24" w:rsidR="004F0270" w:rsidRDefault="004F0270" w:rsidP="004F0270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F0270"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35EC713D" wp14:editId="1B010147">
            <wp:extent cx="5732145" cy="583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5F29" w14:textId="484193C6" w:rsidR="004F0270" w:rsidRDefault="004F0270" w:rsidP="004F0270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6CEF610" w14:textId="4D589112" w:rsidR="004F0270" w:rsidRDefault="004F0270" w:rsidP="004F0270">
      <w:pPr>
        <w:pStyle w:val="ListBullet"/>
        <w:numPr>
          <w:ilvl w:val="0"/>
          <w:numId w:val="0"/>
        </w:numPr>
        <w:ind w:left="432"/>
      </w:pPr>
      <w:r w:rsidRPr="004F0270">
        <w:rPr>
          <w:b/>
          <w:bCs/>
          <w:u w:val="single"/>
        </w:rPr>
        <w:t>Viewing and editing the file</w:t>
      </w:r>
      <w:r>
        <w:t>: -</w:t>
      </w:r>
    </w:p>
    <w:p w14:paraId="59C24331" w14:textId="6F4EDA0C" w:rsidR="004F0270" w:rsidRDefault="004F0270" w:rsidP="004F0270">
      <w:pPr>
        <w:pStyle w:val="ListBullet"/>
        <w:numPr>
          <w:ilvl w:val="0"/>
          <w:numId w:val="0"/>
        </w:numPr>
        <w:ind w:left="432"/>
      </w:pPr>
      <w:r>
        <w:t xml:space="preserve">We will use the cat command to view and edit the file if we want to. </w:t>
      </w:r>
    </w:p>
    <w:p w14:paraId="16C43911" w14:textId="6BD4978D" w:rsidR="004F0270" w:rsidRDefault="004F0270" w:rsidP="004F0270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>$ cat &gt; File_name.extension</w:t>
      </w:r>
    </w:p>
    <w:p w14:paraId="39100E04" w14:textId="77777777" w:rsidR="004F0270" w:rsidRPr="004F0270" w:rsidRDefault="004F0270" w:rsidP="004F0270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64692343" w14:textId="3314F62C" w:rsidR="004F0270" w:rsidRDefault="004F0270" w:rsidP="004F0270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Screenshot: -</w:t>
      </w:r>
    </w:p>
    <w:p w14:paraId="4634CA0E" w14:textId="1DBB3FEF" w:rsidR="004F0270" w:rsidRDefault="008051D9" w:rsidP="004F0270">
      <w:pPr>
        <w:pStyle w:val="ListBullet"/>
        <w:numPr>
          <w:ilvl w:val="0"/>
          <w:numId w:val="0"/>
        </w:numPr>
        <w:ind w:left="43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51D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017E89" wp14:editId="7250B84C">
            <wp:extent cx="5732145" cy="999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8C4E" w14:textId="38375783" w:rsidR="008051D9" w:rsidRDefault="008051D9" w:rsidP="008051D9">
      <w:pPr>
        <w:pStyle w:val="ListBullet"/>
        <w:numPr>
          <w:ilvl w:val="0"/>
          <w:numId w:val="0"/>
        </w:numPr>
        <w:ind w:left="43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can see here that the file was edited.</w:t>
      </w:r>
    </w:p>
    <w:p w14:paraId="3E251814" w14:textId="301988CA" w:rsidR="008051D9" w:rsidRDefault="008051D9" w:rsidP="008051D9">
      <w:pPr>
        <w:pStyle w:val="ListBullet"/>
        <w:numPr>
          <w:ilvl w:val="0"/>
          <w:numId w:val="0"/>
        </w:numPr>
        <w:ind w:left="43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A178D6" w14:textId="3F3AF279" w:rsidR="008051D9" w:rsidRDefault="008051D9" w:rsidP="008051D9">
      <w:pPr>
        <w:pStyle w:val="ListBullet"/>
        <w:numPr>
          <w:ilvl w:val="0"/>
          <w:numId w:val="0"/>
        </w:numPr>
        <w:ind w:left="432"/>
      </w:pPr>
      <w:r w:rsidRPr="008051D9">
        <w:rPr>
          <w:b/>
          <w:bCs/>
          <w:u w:val="single"/>
        </w:rPr>
        <w:t>Merging the files</w:t>
      </w:r>
      <w:r w:rsidRPr="008051D9">
        <w:rPr>
          <w:b/>
          <w:bCs/>
        </w:rPr>
        <w:t>: -</w:t>
      </w:r>
    </w:p>
    <w:p w14:paraId="5374D829" w14:textId="1D99E79E" w:rsidR="008051D9" w:rsidRDefault="008051D9" w:rsidP="008051D9">
      <w:pPr>
        <w:pStyle w:val="ListBullet"/>
        <w:numPr>
          <w:ilvl w:val="0"/>
          <w:numId w:val="0"/>
        </w:numPr>
        <w:ind w:left="432"/>
      </w:pPr>
      <w:r>
        <w:t>We will use the cat command here to merge two files into a one new file.</w:t>
      </w:r>
    </w:p>
    <w:p w14:paraId="34575A1D" w14:textId="1B25DE2C" w:rsidR="008051D9" w:rsidRDefault="008051D9" w:rsidP="008051D9">
      <w:pPr>
        <w:pStyle w:val="ListBullet"/>
        <w:numPr>
          <w:ilvl w:val="0"/>
          <w:numId w:val="0"/>
        </w:numPr>
        <w:ind w:left="432"/>
      </w:pPr>
      <w:r>
        <w:t>$ cat File1 File2 &gt; MergedFile</w:t>
      </w:r>
    </w:p>
    <w:p w14:paraId="16C90A0A" w14:textId="3992E31F" w:rsidR="008051D9" w:rsidRDefault="008051D9" w:rsidP="008051D9">
      <w:pPr>
        <w:pStyle w:val="ListBullet"/>
        <w:numPr>
          <w:ilvl w:val="0"/>
          <w:numId w:val="0"/>
        </w:numPr>
        <w:ind w:left="432"/>
      </w:pPr>
    </w:p>
    <w:p w14:paraId="531FECA9" w14:textId="2ACD4410" w:rsidR="008051D9" w:rsidRDefault="008051D9" w:rsidP="008051D9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1FB8D90E" w14:textId="23D4BE54" w:rsidR="008051D9" w:rsidRDefault="008051D9" w:rsidP="008051D9">
      <w:pPr>
        <w:pStyle w:val="ListBullet"/>
        <w:numPr>
          <w:ilvl w:val="0"/>
          <w:numId w:val="0"/>
        </w:numPr>
        <w:ind w:left="43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51D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65BE616" wp14:editId="1DB42AA5">
            <wp:extent cx="5732145" cy="885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73CF" w14:textId="2DE59721" w:rsidR="008051D9" w:rsidRDefault="008051D9" w:rsidP="008051D9">
      <w:pPr>
        <w:pStyle w:val="ListBullet"/>
        <w:numPr>
          <w:ilvl w:val="0"/>
          <w:numId w:val="0"/>
        </w:numPr>
        <w:ind w:left="43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E3990A" w14:textId="68D5C2E8" w:rsidR="008051D9" w:rsidRDefault="008051D9" w:rsidP="008051D9">
      <w:pPr>
        <w:pStyle w:val="ListBullet"/>
        <w:rPr>
          <w:b/>
          <w:bCs/>
        </w:rPr>
      </w:pPr>
      <w:r w:rsidRPr="00AF4871">
        <w:rPr>
          <w:b/>
          <w:bCs/>
          <w:u w:val="single"/>
        </w:rPr>
        <w:t>vi</w:t>
      </w:r>
      <w:r w:rsidRPr="008051D9">
        <w:rPr>
          <w:b/>
          <w:bCs/>
        </w:rPr>
        <w:t>: -</w:t>
      </w:r>
    </w:p>
    <w:p w14:paraId="6BA32651" w14:textId="7270DEE1" w:rsidR="0078282C" w:rsidRDefault="0078282C" w:rsidP="0078282C">
      <w:pPr>
        <w:pStyle w:val="ListBullet"/>
        <w:numPr>
          <w:ilvl w:val="0"/>
          <w:numId w:val="0"/>
        </w:numPr>
        <w:ind w:left="432"/>
      </w:pPr>
      <w:r>
        <w:t>Creates a new file if it already does not exist, otherwise opens an existing file and you can edit it</w:t>
      </w:r>
      <w:r>
        <w:t>.</w:t>
      </w:r>
      <w:r w:rsidR="00BA6E53">
        <w:t xml:space="preserve"> Once you open the vi editor you must press `i` to edit the file. Once you are done with the edit you can press `:wq` to exit and save the file or only `:q` to exit without saving the file.</w:t>
      </w:r>
    </w:p>
    <w:p w14:paraId="73DA5937" w14:textId="42B4115D" w:rsidR="00AA77FF" w:rsidRDefault="00AA77FF" w:rsidP="0078282C">
      <w:pPr>
        <w:pStyle w:val="ListBullet"/>
        <w:numPr>
          <w:ilvl w:val="0"/>
          <w:numId w:val="0"/>
        </w:numPr>
        <w:ind w:left="432"/>
      </w:pPr>
      <w:r>
        <w:t>$ vi File_name.extension</w:t>
      </w:r>
    </w:p>
    <w:p w14:paraId="110AF79A" w14:textId="6CC9881D" w:rsidR="00CF4EB9" w:rsidRDefault="00CF4EB9" w:rsidP="0078282C">
      <w:pPr>
        <w:pStyle w:val="ListBullet"/>
        <w:numPr>
          <w:ilvl w:val="0"/>
          <w:numId w:val="0"/>
        </w:numPr>
        <w:ind w:left="432"/>
      </w:pPr>
    </w:p>
    <w:p w14:paraId="0A77B115" w14:textId="60E48442" w:rsidR="00CF4EB9" w:rsidRDefault="00BA6E53" w:rsidP="0078282C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39B2C73F" w14:textId="1A10BECF" w:rsidR="00BA6E53" w:rsidRPr="00BA6E53" w:rsidRDefault="00BA6E53" w:rsidP="0078282C">
      <w:pPr>
        <w:pStyle w:val="ListBullet"/>
        <w:numPr>
          <w:ilvl w:val="0"/>
          <w:numId w:val="0"/>
        </w:numPr>
        <w:ind w:left="43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Command</w:t>
      </w:r>
    </w:p>
    <w:p w14:paraId="215B692B" w14:textId="65F6B1B9" w:rsidR="00BA6E53" w:rsidRPr="00BA6E53" w:rsidRDefault="00BA6E53" w:rsidP="0078282C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BA6E53"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440CF600" wp14:editId="40463824">
            <wp:extent cx="4584700" cy="27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CA07" w14:textId="38B4D791" w:rsidR="00BA6E53" w:rsidRDefault="00BA6E53" w:rsidP="00BA6E53">
      <w:pPr>
        <w:pStyle w:val="ListBullet"/>
        <w:numPr>
          <w:ilvl w:val="0"/>
          <w:numId w:val="0"/>
        </w:numPr>
        <w:ind w:left="432"/>
      </w:pPr>
    </w:p>
    <w:p w14:paraId="32B3ED76" w14:textId="3DD1FBCA" w:rsidR="00BA6E53" w:rsidRDefault="00BA6E53" w:rsidP="0078282C">
      <w:pPr>
        <w:pStyle w:val="ListBullet"/>
        <w:numPr>
          <w:ilvl w:val="0"/>
          <w:numId w:val="0"/>
        </w:numPr>
        <w:ind w:left="432"/>
      </w:pPr>
    </w:p>
    <w:p w14:paraId="104A0AF6" w14:textId="77777777" w:rsidR="00AA77FF" w:rsidRPr="008051D9" w:rsidRDefault="00AA77FF" w:rsidP="0078282C">
      <w:pPr>
        <w:pStyle w:val="ListBullet"/>
        <w:numPr>
          <w:ilvl w:val="0"/>
          <w:numId w:val="0"/>
        </w:numPr>
        <w:ind w:left="432"/>
        <w:rPr>
          <w:b/>
          <w:bCs/>
        </w:rPr>
      </w:pPr>
    </w:p>
    <w:p w14:paraId="4EB11730" w14:textId="76A47276" w:rsidR="008051D9" w:rsidRDefault="00BA6E53" w:rsidP="008051D9">
      <w:pPr>
        <w:pStyle w:val="ListBullet"/>
        <w:numPr>
          <w:ilvl w:val="0"/>
          <w:numId w:val="0"/>
        </w:numPr>
        <w:ind w:left="432"/>
      </w:pPr>
      <w:r>
        <w:t xml:space="preserve">Result </w:t>
      </w:r>
    </w:p>
    <w:p w14:paraId="1DC8121B" w14:textId="1F6B4564" w:rsidR="00BA6E53" w:rsidRPr="008051D9" w:rsidRDefault="00BA6E53" w:rsidP="008051D9">
      <w:pPr>
        <w:pStyle w:val="ListBullet"/>
        <w:numPr>
          <w:ilvl w:val="0"/>
          <w:numId w:val="0"/>
        </w:numPr>
        <w:ind w:left="432"/>
      </w:pPr>
      <w:r w:rsidRPr="00BA6E53">
        <w:drawing>
          <wp:inline distT="0" distB="0" distL="0" distR="0" wp14:anchorId="7151CDEA" wp14:editId="72AC98FE">
            <wp:extent cx="3837268" cy="19077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3792" cy="198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D9CB" w14:textId="4C2E92CE" w:rsidR="008051D9" w:rsidRDefault="008051D9" w:rsidP="008051D9">
      <w:pPr>
        <w:pStyle w:val="ListBullet"/>
        <w:numPr>
          <w:ilvl w:val="0"/>
          <w:numId w:val="0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31C2D2DC" w14:textId="1D67589A" w:rsidR="00BA6E53" w:rsidRDefault="00BA6E53" w:rsidP="00BA6E53">
      <w:pPr>
        <w:pStyle w:val="ListBullet"/>
      </w:pPr>
      <w:r w:rsidRPr="00BA6E53">
        <w:rPr>
          <w:b/>
          <w:bCs/>
          <w:u w:val="single"/>
        </w:rPr>
        <w:t>more</w:t>
      </w:r>
      <w:r>
        <w:t>: -</w:t>
      </w:r>
    </w:p>
    <w:p w14:paraId="20BEDF0B" w14:textId="53111AC2" w:rsidR="00BA6E53" w:rsidRDefault="00BA6E53" w:rsidP="00BA6E53">
      <w:pPr>
        <w:pStyle w:val="ListBullet"/>
        <w:numPr>
          <w:ilvl w:val="0"/>
          <w:numId w:val="0"/>
        </w:numPr>
        <w:ind w:left="432"/>
      </w:pPr>
      <w:r>
        <w:t>We can use this command to view the file. It is similar to the only `cat` command. In more command you can press enter which will help you to move forward in the file and you can view the coming lines easily.</w:t>
      </w:r>
    </w:p>
    <w:p w14:paraId="375CDF5C" w14:textId="6B1FE255" w:rsidR="00BA6E53" w:rsidRDefault="00BA6E53" w:rsidP="00BA6E53">
      <w:pPr>
        <w:pStyle w:val="ListBullet"/>
        <w:numPr>
          <w:ilvl w:val="0"/>
          <w:numId w:val="0"/>
        </w:numPr>
        <w:ind w:left="432"/>
      </w:pPr>
      <w:r>
        <w:t>$ move File_name.extension</w:t>
      </w:r>
    </w:p>
    <w:p w14:paraId="413ABCDB" w14:textId="429B99EF" w:rsidR="00BA6E53" w:rsidRDefault="00BA6E53" w:rsidP="00BA6E53">
      <w:pPr>
        <w:pStyle w:val="ListBullet"/>
        <w:numPr>
          <w:ilvl w:val="0"/>
          <w:numId w:val="0"/>
        </w:numPr>
        <w:ind w:left="432"/>
      </w:pPr>
    </w:p>
    <w:p w14:paraId="666D36E5" w14:textId="200D7CBC" w:rsidR="00BA6E53" w:rsidRDefault="00BA6E53" w:rsidP="00BA6E53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Screenshot:- </w:t>
      </w:r>
    </w:p>
    <w:p w14:paraId="4076FCC8" w14:textId="5BF9E00E" w:rsidR="00BA6E53" w:rsidRPr="00BA6E53" w:rsidRDefault="00BA6E53" w:rsidP="00BA6E53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BA6E53"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1C1562AA" wp14:editId="20832AB0">
            <wp:extent cx="5486400" cy="3489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7688" cy="35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0781" w14:textId="3FCB2953" w:rsidR="00BA6E53" w:rsidRDefault="00BA6E53" w:rsidP="00BA6E53">
      <w:pPr>
        <w:pStyle w:val="ListBullet"/>
      </w:pPr>
      <w:r w:rsidRPr="00BA6E53">
        <w:rPr>
          <w:b/>
          <w:bCs/>
          <w:u w:val="single"/>
        </w:rPr>
        <w:lastRenderedPageBreak/>
        <w:t>ls *.extension</w:t>
      </w:r>
      <w:r>
        <w:t>: -</w:t>
      </w:r>
    </w:p>
    <w:p w14:paraId="0F77E806" w14:textId="2D78F70F" w:rsidR="00BA6E53" w:rsidRDefault="005D67FF" w:rsidP="005D67FF">
      <w:pPr>
        <w:pStyle w:val="ListBullet"/>
        <w:numPr>
          <w:ilvl w:val="0"/>
          <w:numId w:val="0"/>
        </w:numPr>
        <w:ind w:left="432"/>
      </w:pPr>
      <w:r>
        <w:t>This command will only list then file that have the extension which is mentioned after `.`.</w:t>
      </w:r>
    </w:p>
    <w:p w14:paraId="14AABCD7" w14:textId="24E6F677" w:rsidR="005D67FF" w:rsidRDefault="005D67FF" w:rsidP="005D67FF">
      <w:pPr>
        <w:pStyle w:val="ListBullet"/>
        <w:numPr>
          <w:ilvl w:val="0"/>
          <w:numId w:val="0"/>
        </w:numPr>
        <w:ind w:left="432"/>
      </w:pPr>
      <w:r>
        <w:t>$ ls *.extension</w:t>
      </w:r>
    </w:p>
    <w:p w14:paraId="4B8A0726" w14:textId="0941276E" w:rsidR="005D67FF" w:rsidRDefault="005D67FF" w:rsidP="005D67FF">
      <w:pPr>
        <w:pStyle w:val="ListBullet"/>
        <w:numPr>
          <w:ilvl w:val="0"/>
          <w:numId w:val="0"/>
        </w:numPr>
        <w:ind w:left="432"/>
      </w:pPr>
    </w:p>
    <w:p w14:paraId="23926CA5" w14:textId="4D6F5437" w:rsidR="005D67FF" w:rsidRDefault="005D67FF" w:rsidP="005D67FF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42FEAE54" w14:textId="62089BA3" w:rsidR="005D67FF" w:rsidRPr="005D67FF" w:rsidRDefault="005D67FF" w:rsidP="005D67FF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D67FF"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7F47AB8E" wp14:editId="7B8D63A3">
            <wp:extent cx="5041900" cy="1181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83BD" w14:textId="7A346A8F" w:rsidR="00BA6E53" w:rsidRDefault="00BA6E53" w:rsidP="00BA6E53">
      <w:pPr>
        <w:pStyle w:val="ListBullet"/>
        <w:numPr>
          <w:ilvl w:val="0"/>
          <w:numId w:val="0"/>
        </w:numPr>
        <w:ind w:left="432"/>
      </w:pPr>
    </w:p>
    <w:p w14:paraId="47E8E403" w14:textId="2F691091" w:rsidR="005D67FF" w:rsidRDefault="005D67FF" w:rsidP="005D67FF">
      <w:pPr>
        <w:pStyle w:val="ListBullet"/>
      </w:pPr>
      <w:r w:rsidRPr="005D67FF">
        <w:rPr>
          <w:b/>
          <w:bCs/>
          <w:u w:val="single"/>
        </w:rPr>
        <w:t>cp</w:t>
      </w:r>
      <w:r>
        <w:t>: -</w:t>
      </w:r>
    </w:p>
    <w:p w14:paraId="6CAD5A52" w14:textId="2B6C2760" w:rsidR="005D67FF" w:rsidRDefault="005D67FF" w:rsidP="005D67FF">
      <w:pPr>
        <w:pStyle w:val="ListBullet"/>
        <w:numPr>
          <w:ilvl w:val="0"/>
          <w:numId w:val="0"/>
        </w:numPr>
        <w:ind w:left="432"/>
      </w:pPr>
      <w:r>
        <w:t>We use this command to copy the content from one file to other file.</w:t>
      </w:r>
    </w:p>
    <w:p w14:paraId="6F2F5E45" w14:textId="07407973" w:rsidR="005D67FF" w:rsidRDefault="005D67FF" w:rsidP="005D67FF">
      <w:pPr>
        <w:pStyle w:val="ListBullet"/>
        <w:numPr>
          <w:ilvl w:val="0"/>
          <w:numId w:val="0"/>
        </w:numPr>
        <w:ind w:left="432"/>
      </w:pPr>
    </w:p>
    <w:p w14:paraId="4F7FF855" w14:textId="1F6CC08C" w:rsidR="005D67FF" w:rsidRDefault="005D67FF" w:rsidP="005D67FF">
      <w:pPr>
        <w:pStyle w:val="ListBullet"/>
        <w:numPr>
          <w:ilvl w:val="0"/>
          <w:numId w:val="0"/>
        </w:numPr>
        <w:ind w:left="432"/>
      </w:pPr>
      <w:r>
        <w:t>$ cp File1.txt File2.txt</w:t>
      </w:r>
    </w:p>
    <w:p w14:paraId="17F4576C" w14:textId="10783922" w:rsidR="005D67FF" w:rsidRPr="005D67FF" w:rsidRDefault="005D67FF" w:rsidP="005D67FF">
      <w:pPr>
        <w:pStyle w:val="ListBullet"/>
        <w:numPr>
          <w:ilvl w:val="0"/>
          <w:numId w:val="0"/>
        </w:numPr>
        <w:ind w:left="432"/>
      </w:pPr>
      <w:r>
        <w:t xml:space="preserve">Here the content from File1 will be copied inside the File2. </w:t>
      </w:r>
      <w:proofErr w:type="gramStart"/>
      <w:r>
        <w:t>Also</w:t>
      </w:r>
      <w:proofErr w:type="gramEnd"/>
      <w:r>
        <w:t xml:space="preserve"> if this File2.txt doesn’t exist then it will create a new file called `File2.txt` and copy the content from `File1.txt` to this new file.</w:t>
      </w:r>
    </w:p>
    <w:p w14:paraId="45148465" w14:textId="3F27DE40" w:rsidR="00BA6E53" w:rsidRDefault="00BA6E53" w:rsidP="00BA6E53">
      <w:pPr>
        <w:pStyle w:val="ListBullet"/>
        <w:numPr>
          <w:ilvl w:val="0"/>
          <w:numId w:val="0"/>
        </w:numPr>
        <w:ind w:left="432"/>
      </w:pPr>
    </w:p>
    <w:p w14:paraId="778602A1" w14:textId="5B696E58" w:rsidR="00BA6E53" w:rsidRDefault="005D67FF" w:rsidP="00BA6E53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76BB0520" w14:textId="578F4795" w:rsidR="005D67FF" w:rsidRPr="005D67FF" w:rsidRDefault="005D67FF" w:rsidP="00BA6E53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D67FF"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2EB9F5E6" wp14:editId="6491DB09">
            <wp:extent cx="5732145" cy="553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6C17" w14:textId="6F347AFB" w:rsidR="004F0270" w:rsidRDefault="004F0270" w:rsidP="004F0270">
      <w:pPr>
        <w:pStyle w:val="ListBullet"/>
        <w:numPr>
          <w:ilvl w:val="0"/>
          <w:numId w:val="0"/>
        </w:numPr>
        <w:ind w:left="432"/>
        <w:rPr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4B5EE0C6" w14:textId="0F69F070" w:rsidR="005D67FF" w:rsidRDefault="005D67FF" w:rsidP="005D67FF">
      <w:pPr>
        <w:pStyle w:val="ListBullet"/>
      </w:pPr>
      <w:r w:rsidRPr="005D67FF">
        <w:rPr>
          <w:b/>
          <w:bCs/>
          <w:u w:val="single"/>
        </w:rPr>
        <w:t>tac</w:t>
      </w:r>
      <w:r>
        <w:t>: -</w:t>
      </w:r>
    </w:p>
    <w:p w14:paraId="6E39B0A8" w14:textId="3F1AE03F" w:rsidR="005D67FF" w:rsidRDefault="005D67FF" w:rsidP="005D67FF">
      <w:pPr>
        <w:pStyle w:val="ListBullet"/>
        <w:numPr>
          <w:ilvl w:val="0"/>
          <w:numId w:val="0"/>
        </w:numPr>
        <w:ind w:left="432"/>
      </w:pPr>
      <w:r>
        <w:t>This command will just reverse the line and give it as output.</w:t>
      </w:r>
    </w:p>
    <w:p w14:paraId="0519B3B9" w14:textId="14854E25" w:rsidR="005D67FF" w:rsidRDefault="005D67FF" w:rsidP="005D67FF">
      <w:pPr>
        <w:pStyle w:val="ListBullet"/>
        <w:numPr>
          <w:ilvl w:val="0"/>
          <w:numId w:val="0"/>
        </w:numPr>
        <w:ind w:left="432"/>
      </w:pPr>
      <w:r>
        <w:t>$ tac File_name.extension</w:t>
      </w:r>
    </w:p>
    <w:p w14:paraId="591397D7" w14:textId="202797EB" w:rsidR="005D67FF" w:rsidRDefault="005D67FF" w:rsidP="005D67FF">
      <w:pPr>
        <w:pStyle w:val="ListBullet"/>
        <w:numPr>
          <w:ilvl w:val="0"/>
          <w:numId w:val="0"/>
        </w:numPr>
        <w:ind w:left="432"/>
      </w:pPr>
    </w:p>
    <w:p w14:paraId="3B6341AF" w14:textId="032EBFAF" w:rsidR="005D67FF" w:rsidRDefault="005D67FF" w:rsidP="005D67FF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337C5F30" w14:textId="77777777" w:rsidR="00375AC5" w:rsidRDefault="00375AC5" w:rsidP="005D67FF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9FBC938" w14:textId="09C98CD0" w:rsidR="005D67FF" w:rsidRDefault="005D67FF" w:rsidP="005D67FF">
      <w:pPr>
        <w:pStyle w:val="ListBullet"/>
        <w:numPr>
          <w:ilvl w:val="0"/>
          <w:numId w:val="0"/>
        </w:numPr>
        <w:ind w:left="432"/>
      </w:pPr>
      <w:r w:rsidRPr="005D67FF">
        <w:drawing>
          <wp:inline distT="0" distB="0" distL="0" distR="0" wp14:anchorId="142BB186" wp14:editId="3CC3EFD1">
            <wp:extent cx="5732145" cy="9613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1A1F" w14:textId="43D3F7CC" w:rsidR="005D67FF" w:rsidRDefault="005D67FF" w:rsidP="005D67FF">
      <w:pPr>
        <w:pStyle w:val="ListBullet"/>
        <w:numPr>
          <w:ilvl w:val="0"/>
          <w:numId w:val="0"/>
        </w:numPr>
        <w:ind w:left="432"/>
      </w:pPr>
    </w:p>
    <w:p w14:paraId="35D622E7" w14:textId="7CA3A960" w:rsidR="005D67FF" w:rsidRPr="005D67FF" w:rsidRDefault="005D67FF" w:rsidP="005D67FF">
      <w:pPr>
        <w:pStyle w:val="ListBullet"/>
      </w:pPr>
      <w:r w:rsidRPr="005D67FF">
        <w:rPr>
          <w:b/>
          <w:bCs/>
          <w:u w:val="single"/>
        </w:rPr>
        <w:t>head and tail</w:t>
      </w:r>
      <w:r>
        <w:t>: -</w:t>
      </w:r>
    </w:p>
    <w:p w14:paraId="31348E3D" w14:textId="455C7A46" w:rsidR="004F0270" w:rsidRDefault="005D67FF" w:rsidP="004F0270">
      <w:pPr>
        <w:pStyle w:val="ListBullet"/>
        <w:numPr>
          <w:ilvl w:val="0"/>
          <w:numId w:val="0"/>
        </w:numPr>
        <w:ind w:left="432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Head command will print the first 10 lines of the file and the tail command will print the last 10 lines of the file.</w:t>
      </w:r>
    </w:p>
    <w:p w14:paraId="07CBA500" w14:textId="2A85B51D" w:rsidR="00375AC5" w:rsidRDefault="00375AC5" w:rsidP="004F0270">
      <w:pPr>
        <w:pStyle w:val="ListBullet"/>
        <w:numPr>
          <w:ilvl w:val="0"/>
          <w:numId w:val="0"/>
        </w:numPr>
        <w:ind w:left="432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81D148" w14:textId="64D85B45" w:rsidR="00375AC5" w:rsidRDefault="00375AC5" w:rsidP="004F0270">
      <w:pPr>
        <w:pStyle w:val="ListBullet"/>
        <w:numPr>
          <w:ilvl w:val="0"/>
          <w:numId w:val="0"/>
        </w:numPr>
        <w:ind w:left="432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$ head File_name.extension</w:t>
      </w:r>
    </w:p>
    <w:p w14:paraId="5B325BED" w14:textId="7D8A16A3" w:rsidR="00375AC5" w:rsidRDefault="00375AC5" w:rsidP="004F0270">
      <w:pPr>
        <w:pStyle w:val="ListBullet"/>
        <w:numPr>
          <w:ilvl w:val="0"/>
          <w:numId w:val="0"/>
        </w:numPr>
        <w:ind w:left="432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$ tail File_name.extension</w:t>
      </w:r>
    </w:p>
    <w:p w14:paraId="35937529" w14:textId="750268CD" w:rsidR="00375AC5" w:rsidRDefault="00375AC5" w:rsidP="004F0270">
      <w:pPr>
        <w:pStyle w:val="ListBullet"/>
        <w:numPr>
          <w:ilvl w:val="0"/>
          <w:numId w:val="0"/>
        </w:numPr>
        <w:ind w:left="432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7B888A" w14:textId="76595E5D" w:rsidR="00375AC5" w:rsidRDefault="00375AC5" w:rsidP="004F0270">
      <w:pPr>
        <w:pStyle w:val="ListBullet"/>
        <w:numPr>
          <w:ilvl w:val="0"/>
          <w:numId w:val="0"/>
        </w:numPr>
        <w:ind w:left="432"/>
        <w:rPr>
          <w:b/>
          <w:bCs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bCs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5D8603DA" w14:textId="7E10DF68" w:rsidR="00375AC5" w:rsidRDefault="00375AC5" w:rsidP="004F0270">
      <w:pPr>
        <w:pStyle w:val="ListBullet"/>
        <w:numPr>
          <w:ilvl w:val="0"/>
          <w:numId w:val="0"/>
        </w:numPr>
        <w:ind w:left="432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Tail</w:t>
      </w:r>
    </w:p>
    <w:p w14:paraId="6D1F8262" w14:textId="4DF11654" w:rsidR="00375AC5" w:rsidRPr="00375AC5" w:rsidRDefault="00375AC5" w:rsidP="004F0270">
      <w:pPr>
        <w:pStyle w:val="ListBullet"/>
        <w:numPr>
          <w:ilvl w:val="0"/>
          <w:numId w:val="0"/>
        </w:numPr>
        <w:ind w:left="432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5AC5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4F26D28" wp14:editId="53526CCC">
            <wp:extent cx="5588000" cy="223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52E7" w14:textId="09C3C3FF" w:rsidR="001D144D" w:rsidRDefault="00375AC5" w:rsidP="001D144D">
      <w:pPr>
        <w:pStyle w:val="ListBullet"/>
        <w:numPr>
          <w:ilvl w:val="0"/>
          <w:numId w:val="0"/>
        </w:numPr>
        <w:ind w:left="432"/>
      </w:pPr>
      <w:r>
        <w:t>Head</w:t>
      </w:r>
    </w:p>
    <w:p w14:paraId="213575C9" w14:textId="2DB10F46" w:rsidR="00F41080" w:rsidRPr="00375AC5" w:rsidRDefault="00375AC5" w:rsidP="00375AC5">
      <w:pPr>
        <w:pStyle w:val="ListBullet"/>
        <w:numPr>
          <w:ilvl w:val="0"/>
          <w:numId w:val="0"/>
        </w:numPr>
        <w:ind w:left="432"/>
      </w:pPr>
      <w:r w:rsidRPr="00375AC5">
        <w:drawing>
          <wp:inline distT="0" distB="0" distL="0" distR="0" wp14:anchorId="2D20B432" wp14:editId="70BA147E">
            <wp:extent cx="5611724" cy="161417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2394" cy="164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AB1A" w14:textId="6982F04F" w:rsidR="00807843" w:rsidRDefault="00375AC5" w:rsidP="00375AC5">
      <w:pPr>
        <w:pStyle w:val="ListBullet"/>
      </w:pPr>
      <w:r w:rsidRPr="00375AC5">
        <w:rPr>
          <w:b/>
          <w:bCs/>
          <w:u w:val="single"/>
        </w:rPr>
        <w:lastRenderedPageBreak/>
        <w:t>id</w:t>
      </w:r>
      <w:r>
        <w:t>: -</w:t>
      </w:r>
    </w:p>
    <w:p w14:paraId="5F49EEC6" w14:textId="6CAB48FF" w:rsidR="00375AC5" w:rsidRDefault="00375AC5" w:rsidP="00375AC5">
      <w:pPr>
        <w:pStyle w:val="ListBullet"/>
        <w:numPr>
          <w:ilvl w:val="0"/>
          <w:numId w:val="0"/>
        </w:numPr>
        <w:ind w:left="432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D</w:t>
      </w: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isplays id of the user group</w:t>
      </w: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.</w:t>
      </w:r>
    </w:p>
    <w:p w14:paraId="021C552D" w14:textId="04929A5E" w:rsidR="00375AC5" w:rsidRDefault="00375AC5" w:rsidP="00375AC5">
      <w:pPr>
        <w:pStyle w:val="ListBullet"/>
        <w:numPr>
          <w:ilvl w:val="0"/>
          <w:numId w:val="0"/>
        </w:numPr>
        <w:ind w:left="432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$ id</w:t>
      </w:r>
    </w:p>
    <w:p w14:paraId="0738BB41" w14:textId="36AAA403" w:rsidR="00375AC5" w:rsidRDefault="00375AC5" w:rsidP="00375AC5">
      <w:pPr>
        <w:pStyle w:val="ListBullet"/>
        <w:numPr>
          <w:ilvl w:val="0"/>
          <w:numId w:val="0"/>
        </w:numPr>
        <w:ind w:left="432"/>
      </w:pPr>
    </w:p>
    <w:p w14:paraId="4B62E98C" w14:textId="0D68496E" w:rsidR="00375AC5" w:rsidRDefault="00375AC5" w:rsidP="00375AC5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74D5BBC7" w14:textId="47A28A4E" w:rsidR="00375AC5" w:rsidRDefault="00375AC5" w:rsidP="00375AC5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75AC5"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5C8E35F4" wp14:editId="13A1F78D">
            <wp:extent cx="5732145" cy="2292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61C7" w14:textId="419EF472" w:rsidR="00375AC5" w:rsidRDefault="00375AC5" w:rsidP="00375AC5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0A149B80" w14:textId="6583469B" w:rsidR="00375AC5" w:rsidRDefault="00375AC5" w:rsidP="00375AC5">
      <w:pPr>
        <w:pStyle w:val="ListBullet"/>
      </w:pPr>
      <w:r w:rsidRPr="00375AC5">
        <w:rPr>
          <w:b/>
          <w:bCs/>
          <w:u w:val="single"/>
        </w:rPr>
        <w:t>grep</w:t>
      </w:r>
      <w:r>
        <w:t>: -</w:t>
      </w:r>
    </w:p>
    <w:p w14:paraId="7838A489" w14:textId="0783DE0A" w:rsidR="00375AC5" w:rsidRDefault="00375AC5" w:rsidP="00375AC5">
      <w:pPr>
        <w:pStyle w:val="ListBullet"/>
        <w:numPr>
          <w:ilvl w:val="0"/>
          <w:numId w:val="0"/>
        </w:numPr>
        <w:ind w:left="432"/>
      </w:pPr>
      <w:r>
        <w:t>This command help us to filter out the word that we want to see in the specific file.</w:t>
      </w:r>
    </w:p>
    <w:p w14:paraId="68E9DA88" w14:textId="1733B61C" w:rsidR="00375AC5" w:rsidRDefault="00375AC5" w:rsidP="00375AC5">
      <w:pPr>
        <w:pStyle w:val="ListBullet"/>
        <w:numPr>
          <w:ilvl w:val="0"/>
          <w:numId w:val="0"/>
        </w:numPr>
        <w:ind w:left="432"/>
      </w:pPr>
      <w:r>
        <w:t>$ grep File_name.extension</w:t>
      </w:r>
    </w:p>
    <w:p w14:paraId="35DE1422" w14:textId="23B72C87" w:rsidR="00375AC5" w:rsidRDefault="00375AC5" w:rsidP="00375AC5">
      <w:pPr>
        <w:pStyle w:val="ListBullet"/>
        <w:numPr>
          <w:ilvl w:val="0"/>
          <w:numId w:val="0"/>
        </w:numPr>
        <w:ind w:left="432"/>
      </w:pPr>
    </w:p>
    <w:p w14:paraId="4533F828" w14:textId="5DA63272" w:rsidR="00375AC5" w:rsidRDefault="00375AC5" w:rsidP="00375AC5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4BEA25D7" w14:textId="005A451A" w:rsidR="00375AC5" w:rsidRPr="00375AC5" w:rsidRDefault="00375AC5" w:rsidP="00375AC5">
      <w:pPr>
        <w:pStyle w:val="ListBullet"/>
        <w:numPr>
          <w:ilvl w:val="0"/>
          <w:numId w:val="0"/>
        </w:numPr>
        <w:ind w:left="43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we can see the word Line been highlighted that we searched for.</w:t>
      </w:r>
    </w:p>
    <w:p w14:paraId="1747FB3A" w14:textId="2219A6C7" w:rsidR="00375AC5" w:rsidRDefault="00375AC5" w:rsidP="00375AC5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75AC5"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71B44E46" wp14:editId="4BDC4DEC">
            <wp:extent cx="5732145" cy="41509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C159" w14:textId="793A60A6" w:rsidR="00375AC5" w:rsidRDefault="00375AC5" w:rsidP="00375AC5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4F9AC108" w14:textId="63B8D601" w:rsidR="00375AC5" w:rsidRDefault="00375AC5" w:rsidP="00375AC5">
      <w:pPr>
        <w:pStyle w:val="ListBullet"/>
      </w:pPr>
      <w:r w:rsidRPr="00375AC5">
        <w:rPr>
          <w:b/>
          <w:bCs/>
          <w:u w:val="single"/>
        </w:rPr>
        <w:lastRenderedPageBreak/>
        <w:t>diff</w:t>
      </w:r>
      <w:r>
        <w:t>:-</w:t>
      </w:r>
    </w:p>
    <w:p w14:paraId="44F6C46C" w14:textId="601573DD" w:rsidR="00375AC5" w:rsidRDefault="00375AC5" w:rsidP="00375AC5">
      <w:pPr>
        <w:pStyle w:val="ListBullet"/>
        <w:numPr>
          <w:ilvl w:val="0"/>
          <w:numId w:val="0"/>
        </w:numPr>
        <w:ind w:left="432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t xml:space="preserve">This command </w:t>
      </w: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compare</w:t>
      </w: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s</w:t>
      </w: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 xml:space="preserve"> the differences in the 2 files</w:t>
      </w: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.</w:t>
      </w:r>
    </w:p>
    <w:p w14:paraId="320ACABD" w14:textId="51774409" w:rsidR="00375AC5" w:rsidRDefault="00375AC5" w:rsidP="00375AC5">
      <w:pPr>
        <w:pStyle w:val="ListBullet"/>
        <w:numPr>
          <w:ilvl w:val="0"/>
          <w:numId w:val="0"/>
        </w:numPr>
        <w:ind w:left="432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$ diff File1_name.extension File2_name.extension</w:t>
      </w:r>
    </w:p>
    <w:p w14:paraId="6779DECA" w14:textId="4964DD33" w:rsidR="00375AC5" w:rsidRDefault="00375AC5" w:rsidP="00375AC5">
      <w:pPr>
        <w:pStyle w:val="ListBullet"/>
        <w:numPr>
          <w:ilvl w:val="0"/>
          <w:numId w:val="0"/>
        </w:numPr>
        <w:ind w:left="432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</w:p>
    <w:p w14:paraId="3D86C3FF" w14:textId="00D71134" w:rsidR="00375AC5" w:rsidRDefault="00375AC5" w:rsidP="00375AC5">
      <w:pPr>
        <w:pStyle w:val="ListBullet"/>
        <w:numPr>
          <w:ilvl w:val="0"/>
          <w:numId w:val="0"/>
        </w:numPr>
        <w:ind w:left="432"/>
        <w:rPr>
          <w:rFonts w:ascii="AppleSystemUIFont" w:hAnsi="AppleSystemUIFont" w:cs="AppleSystemUIFont"/>
          <w:b/>
          <w:color w:val="8DC1D7" w:themeColor="accent2" w:themeTint="66"/>
          <w:sz w:val="26"/>
          <w:szCs w:val="26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ppleSystemUIFont" w:hAnsi="AppleSystemUIFont" w:cs="AppleSystemUIFont"/>
          <w:b/>
          <w:color w:val="8DC1D7" w:themeColor="accent2" w:themeTint="66"/>
          <w:sz w:val="26"/>
          <w:szCs w:val="26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55BB9842" w14:textId="66DA065C" w:rsidR="00375AC5" w:rsidRDefault="008D5AAD" w:rsidP="00375AC5">
      <w:pPr>
        <w:pStyle w:val="ListBullet"/>
        <w:numPr>
          <w:ilvl w:val="0"/>
          <w:numId w:val="0"/>
        </w:numPr>
        <w:ind w:left="432"/>
        <w:rPr>
          <w:rFonts w:ascii="AppleSystemUIFont" w:hAnsi="AppleSystemUIFont" w:cs="AppleSystemUIFont"/>
          <w:b/>
          <w:color w:val="8DC1D7" w:themeColor="accent2" w:themeTint="66"/>
          <w:sz w:val="26"/>
          <w:szCs w:val="26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D5AAD">
        <w:rPr>
          <w:rFonts w:ascii="AppleSystemUIFont" w:hAnsi="AppleSystemUIFont" w:cs="AppleSystemUIFont"/>
          <w:b/>
          <w:color w:val="8DC1D7" w:themeColor="accent2" w:themeTint="66"/>
          <w:sz w:val="26"/>
          <w:szCs w:val="26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5532F0E1" wp14:editId="20062144">
            <wp:extent cx="5732145" cy="7340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FFED" w14:textId="2636EE4B" w:rsidR="00375AC5" w:rsidRDefault="00375AC5" w:rsidP="00375AC5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4607CC1" w14:textId="40BBE55E" w:rsidR="008D5AAD" w:rsidRDefault="008D5AAD" w:rsidP="008D5AAD">
      <w:pPr>
        <w:pStyle w:val="ListBullet"/>
      </w:pPr>
      <w:r w:rsidRPr="008D5AAD">
        <w:rPr>
          <w:b/>
          <w:bCs/>
          <w:u w:val="single"/>
        </w:rPr>
        <w:t>rmdir</w:t>
      </w:r>
      <w:r>
        <w:t>: -</w:t>
      </w:r>
    </w:p>
    <w:p w14:paraId="035B1E85" w14:textId="70C07940" w:rsidR="008D5AAD" w:rsidRDefault="008D5AAD" w:rsidP="008D5AAD">
      <w:pPr>
        <w:pStyle w:val="ListBullet"/>
        <w:numPr>
          <w:ilvl w:val="0"/>
          <w:numId w:val="0"/>
        </w:numPr>
        <w:ind w:left="432"/>
      </w:pPr>
      <w:r>
        <w:t>We use this command to delete a directory.</w:t>
      </w:r>
    </w:p>
    <w:p w14:paraId="22F87D9E" w14:textId="35BA6C82" w:rsidR="008D5AAD" w:rsidRDefault="008D5AAD" w:rsidP="008D5AAD">
      <w:pPr>
        <w:pStyle w:val="ListBullet"/>
        <w:numPr>
          <w:ilvl w:val="0"/>
          <w:numId w:val="0"/>
        </w:numPr>
        <w:ind w:left="432"/>
      </w:pPr>
      <w:r>
        <w:t>$rmdir Directory_Name</w:t>
      </w:r>
    </w:p>
    <w:p w14:paraId="4BE18F31" w14:textId="273F2E15" w:rsidR="008D5AAD" w:rsidRDefault="008D5AAD" w:rsidP="008D5AAD">
      <w:pPr>
        <w:pStyle w:val="ListBullet"/>
        <w:numPr>
          <w:ilvl w:val="0"/>
          <w:numId w:val="0"/>
        </w:numPr>
        <w:ind w:left="432"/>
      </w:pPr>
    </w:p>
    <w:p w14:paraId="3DD7A8F5" w14:textId="5E360EBE" w:rsidR="008D5AAD" w:rsidRDefault="008D5AAD" w:rsidP="008D5AAD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5AE06557" w14:textId="256BDA58" w:rsidR="008D5AAD" w:rsidRDefault="008D5AAD" w:rsidP="008D5AAD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D5AAD"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4822170A" wp14:editId="33497DCC">
            <wp:extent cx="5732145" cy="9740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36A4" w14:textId="77D0EECB" w:rsidR="008D5AAD" w:rsidRDefault="008D5AAD" w:rsidP="008D5AAD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565CAF3" w14:textId="03C63A9C" w:rsidR="008D5AAD" w:rsidRDefault="008D5AAD" w:rsidP="008D5AAD">
      <w:pPr>
        <w:pStyle w:val="ListBullet"/>
      </w:pPr>
      <w:r w:rsidRPr="008D5AAD">
        <w:rPr>
          <w:b/>
          <w:bCs/>
          <w:u w:val="single"/>
        </w:rPr>
        <w:t>ping</w:t>
      </w:r>
      <w:r>
        <w:t>: -</w:t>
      </w:r>
    </w:p>
    <w:p w14:paraId="66C3210D" w14:textId="158C8065" w:rsidR="008D5AAD" w:rsidRDefault="008D5AAD" w:rsidP="008D5AAD">
      <w:pPr>
        <w:pStyle w:val="ListBullet"/>
        <w:numPr>
          <w:ilvl w:val="0"/>
          <w:numId w:val="0"/>
        </w:numPr>
        <w:ind w:left="432"/>
      </w:pPr>
      <w:r>
        <w:t xml:space="preserve">We use this command to ping a specific ip or a hostname. We </w:t>
      </w:r>
      <w:proofErr w:type="gramStart"/>
      <w:r>
        <w:t>have to</w:t>
      </w:r>
      <w:proofErr w:type="gramEnd"/>
      <w:r>
        <w:t xml:space="preserve"> press ctrl + Z to stop the ping.</w:t>
      </w:r>
    </w:p>
    <w:p w14:paraId="41E7E29E" w14:textId="5E8C02A6" w:rsidR="008D5AAD" w:rsidRDefault="008D5AAD" w:rsidP="008D5AAD">
      <w:pPr>
        <w:pStyle w:val="ListBullet"/>
        <w:numPr>
          <w:ilvl w:val="0"/>
          <w:numId w:val="0"/>
        </w:numPr>
        <w:ind w:left="432"/>
      </w:pPr>
      <w:r>
        <w:t>$ ping IP/hostname</w:t>
      </w:r>
    </w:p>
    <w:p w14:paraId="3C4E91E4" w14:textId="2D3FADC6" w:rsidR="008D5AAD" w:rsidRDefault="008D5AAD" w:rsidP="008D5AAD">
      <w:pPr>
        <w:pStyle w:val="ListBullet"/>
        <w:numPr>
          <w:ilvl w:val="0"/>
          <w:numId w:val="0"/>
        </w:numPr>
        <w:ind w:left="432"/>
      </w:pPr>
    </w:p>
    <w:p w14:paraId="7EFA4584" w14:textId="36CE724D" w:rsidR="008D5AAD" w:rsidRDefault="008D5AAD" w:rsidP="008D5AAD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2903CF16" w14:textId="4A26630E" w:rsidR="008D5AAD" w:rsidRDefault="008D5AAD" w:rsidP="008D5AAD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D5AAD"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49780E41" wp14:editId="04B6D24C">
            <wp:extent cx="5732145" cy="13925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EB0D" w14:textId="08850A9B" w:rsidR="00807843" w:rsidRPr="008D5AAD" w:rsidRDefault="008D5AAD" w:rsidP="008D5AAD">
      <w:pPr>
        <w:pStyle w:val="ListBullet"/>
      </w:pPr>
      <w:r w:rsidRPr="008D5AAD">
        <w:rPr>
          <w:rFonts w:ascii="AppleSystemUIFont" w:hAnsi="AppleSystemUIFont" w:cs="AppleSystemUIFont"/>
          <w:b/>
          <w:bCs/>
          <w:color w:val="auto"/>
          <w:sz w:val="26"/>
          <w:szCs w:val="26"/>
          <w:u w:val="single"/>
          <w:lang w:val="en-GB"/>
        </w:rPr>
        <w:lastRenderedPageBreak/>
        <w:t>nl</w:t>
      </w: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: -</w:t>
      </w:r>
    </w:p>
    <w:p w14:paraId="72F48B23" w14:textId="1ABD2210" w:rsidR="008D5AAD" w:rsidRDefault="008D5AAD" w:rsidP="008D5AAD">
      <w:pPr>
        <w:pStyle w:val="ListBullet"/>
        <w:numPr>
          <w:ilvl w:val="0"/>
          <w:numId w:val="0"/>
        </w:numPr>
        <w:ind w:left="432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We use this command to print a file but the difference between this command and the normal cat command this that when you use `nl` it will print all the lines in the file starting with the number.</w:t>
      </w:r>
    </w:p>
    <w:p w14:paraId="5A9A7AEE" w14:textId="7884C0A1" w:rsidR="008D5AAD" w:rsidRDefault="008D5AAD" w:rsidP="008D5AAD">
      <w:pPr>
        <w:pStyle w:val="ListBullet"/>
        <w:numPr>
          <w:ilvl w:val="0"/>
          <w:numId w:val="0"/>
        </w:numPr>
        <w:ind w:left="432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$ nl File_name.extension</w:t>
      </w:r>
    </w:p>
    <w:p w14:paraId="17DEDE85" w14:textId="5C0B5BDF" w:rsidR="008D5AAD" w:rsidRDefault="008D5AAD" w:rsidP="008D5AAD">
      <w:pPr>
        <w:pStyle w:val="ListBullet"/>
        <w:numPr>
          <w:ilvl w:val="0"/>
          <w:numId w:val="0"/>
        </w:numPr>
        <w:ind w:left="432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</w:p>
    <w:p w14:paraId="3AD065C2" w14:textId="1C5FB83A" w:rsidR="008D5AAD" w:rsidRDefault="008D5AAD" w:rsidP="008D5AAD">
      <w:pPr>
        <w:pStyle w:val="ListBullet"/>
        <w:numPr>
          <w:ilvl w:val="0"/>
          <w:numId w:val="0"/>
        </w:numPr>
        <w:ind w:left="432"/>
        <w:rPr>
          <w:rFonts w:ascii="AppleSystemUIFont" w:hAnsi="AppleSystemUIFont" w:cs="AppleSystemUIFont"/>
          <w:b/>
          <w:color w:val="8DC1D7" w:themeColor="accent2" w:themeTint="66"/>
          <w:sz w:val="26"/>
          <w:szCs w:val="26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ppleSystemUIFont" w:hAnsi="AppleSystemUIFont" w:cs="AppleSystemUIFont"/>
          <w:b/>
          <w:color w:val="8DC1D7" w:themeColor="accent2" w:themeTint="66"/>
          <w:sz w:val="26"/>
          <w:szCs w:val="26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1F2B4F81" w14:textId="37E52C87" w:rsidR="008D5AAD" w:rsidRDefault="008D5AAD" w:rsidP="008D5AAD">
      <w:pPr>
        <w:pStyle w:val="ListBullet"/>
        <w:numPr>
          <w:ilvl w:val="0"/>
          <w:numId w:val="0"/>
        </w:numPr>
        <w:ind w:left="432"/>
        <w:rPr>
          <w:rFonts w:ascii="AppleSystemUIFont" w:hAnsi="AppleSystemUIFont" w:cs="AppleSystemUIFont"/>
          <w:color w:val="000000" w:themeColor="text1"/>
          <w:sz w:val="26"/>
          <w:szCs w:val="26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5AAD">
        <w:rPr>
          <w:rFonts w:ascii="AppleSystemUIFont" w:hAnsi="AppleSystemUIFont" w:cs="AppleSystemUIFont"/>
          <w:color w:val="000000" w:themeColor="text1"/>
          <w:sz w:val="26"/>
          <w:szCs w:val="26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110E54" wp14:editId="7ACD7A99">
            <wp:extent cx="5732145" cy="4686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1513" w14:textId="48377888" w:rsidR="008D5AAD" w:rsidRDefault="008D5AAD" w:rsidP="008D5AAD">
      <w:pPr>
        <w:pStyle w:val="ListBullet"/>
        <w:numPr>
          <w:ilvl w:val="0"/>
          <w:numId w:val="0"/>
        </w:numPr>
        <w:ind w:left="432"/>
        <w:rPr>
          <w:rFonts w:ascii="AppleSystemUIFont" w:hAnsi="AppleSystemUIFont" w:cs="AppleSystemUIFont"/>
          <w:color w:val="000000" w:themeColor="text1"/>
          <w:sz w:val="26"/>
          <w:szCs w:val="26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17D259" w14:textId="39863515" w:rsidR="008D5AAD" w:rsidRDefault="008D5AAD" w:rsidP="008D5AAD">
      <w:pPr>
        <w:pStyle w:val="ListBullet"/>
        <w:rPr>
          <w:lang w:val="en-GB"/>
        </w:rPr>
      </w:pPr>
      <w:r w:rsidRPr="008D5AAD">
        <w:rPr>
          <w:b/>
          <w:bCs/>
          <w:u w:val="single"/>
          <w:lang w:val="en-GB"/>
        </w:rPr>
        <w:t>w</w:t>
      </w:r>
      <w:r>
        <w:rPr>
          <w:b/>
          <w:bCs/>
          <w:u w:val="single"/>
          <w:lang w:val="en-GB"/>
        </w:rPr>
        <w:t>c</w:t>
      </w:r>
      <w:r>
        <w:rPr>
          <w:lang w:val="en-GB"/>
        </w:rPr>
        <w:t>:-</w:t>
      </w:r>
    </w:p>
    <w:p w14:paraId="42D35E52" w14:textId="598E15D1" w:rsidR="008D5AAD" w:rsidRDefault="008D5AAD" w:rsidP="008D5AAD">
      <w:pPr>
        <w:pStyle w:val="ListBullet"/>
        <w:numPr>
          <w:ilvl w:val="0"/>
          <w:numId w:val="0"/>
        </w:numPr>
        <w:ind w:left="432"/>
        <w:rPr>
          <w:lang w:val="en-GB"/>
        </w:rPr>
      </w:pPr>
      <w:r>
        <w:rPr>
          <w:lang w:val="en-GB"/>
        </w:rPr>
        <w:t>We use this command to print out the info of a specific file. The output will be in the format [Line Word Character]</w:t>
      </w:r>
    </w:p>
    <w:p w14:paraId="443206BF" w14:textId="16C275E0" w:rsidR="008D5AAD" w:rsidRPr="008D5AAD" w:rsidRDefault="008D5AAD" w:rsidP="008D5AAD">
      <w:pPr>
        <w:pStyle w:val="ListBullet"/>
        <w:numPr>
          <w:ilvl w:val="0"/>
          <w:numId w:val="0"/>
        </w:numPr>
        <w:ind w:left="432"/>
        <w:rPr>
          <w:lang w:val="en-GB"/>
        </w:rPr>
      </w:pPr>
      <w:r>
        <w:rPr>
          <w:lang w:val="en-GB"/>
        </w:rPr>
        <w:t>$ wc File_name.extension</w:t>
      </w:r>
    </w:p>
    <w:p w14:paraId="1C8369F6" w14:textId="734CDA7D" w:rsidR="008D5AAD" w:rsidRDefault="008D5AAD" w:rsidP="008D5AAD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6666E884" w14:textId="3D30E16D" w:rsidR="008D5AAD" w:rsidRDefault="008D5AAD" w:rsidP="008D5AAD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Screenshot: -</w:t>
      </w:r>
    </w:p>
    <w:p w14:paraId="1744DE47" w14:textId="44FB7820" w:rsidR="008D5AAD" w:rsidRDefault="008D5AAD" w:rsidP="008D5AAD">
      <w:pPr>
        <w:pStyle w:val="ListBullet"/>
        <w:numPr>
          <w:ilvl w:val="0"/>
          <w:numId w:val="0"/>
        </w:numPr>
        <w:ind w:left="432"/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D5AAD"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7E3C4F12" wp14:editId="6AB25182">
            <wp:extent cx="5308600" cy="406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5428" w14:textId="3EF2F421" w:rsidR="004F62A2" w:rsidRDefault="004F62A2" w:rsidP="004F62A2">
      <w:pPr>
        <w:pStyle w:val="ListBullet"/>
        <w:numPr>
          <w:ilvl w:val="0"/>
          <w:numId w:val="0"/>
        </w:numPr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098C7500" w14:textId="7BC936B0" w:rsidR="004F62A2" w:rsidRDefault="004F62A2" w:rsidP="004F62A2">
      <w:pPr>
        <w:pStyle w:val="ListBullet"/>
      </w:pPr>
      <w:r w:rsidRPr="00BC2DBA">
        <w:rPr>
          <w:b/>
          <w:bCs/>
          <w:u w:val="single"/>
        </w:rPr>
        <w:t>hostname</w:t>
      </w:r>
      <w:r>
        <w:t>: -</w:t>
      </w:r>
    </w:p>
    <w:p w14:paraId="7143FE10" w14:textId="763F08E0" w:rsidR="004F62A2" w:rsidRDefault="004F62A2" w:rsidP="004F62A2">
      <w:pPr>
        <w:pStyle w:val="ListBullet"/>
        <w:numPr>
          <w:ilvl w:val="0"/>
          <w:numId w:val="0"/>
        </w:numPr>
        <w:ind w:left="432"/>
      </w:pPr>
      <w:r>
        <w:t>Prints the host name where you are present.</w:t>
      </w:r>
    </w:p>
    <w:p w14:paraId="6B447D65" w14:textId="01FF0DA0" w:rsidR="004F62A2" w:rsidRDefault="004F62A2" w:rsidP="004F62A2">
      <w:pPr>
        <w:pStyle w:val="ListBullet"/>
        <w:numPr>
          <w:ilvl w:val="0"/>
          <w:numId w:val="0"/>
        </w:numPr>
        <w:ind w:left="432"/>
      </w:pPr>
      <w:r>
        <w:t>$ hostname</w:t>
      </w:r>
    </w:p>
    <w:p w14:paraId="30BA5478" w14:textId="774752EA" w:rsidR="004F62A2" w:rsidRDefault="004F62A2" w:rsidP="004F62A2">
      <w:pPr>
        <w:pStyle w:val="ListBullet"/>
        <w:numPr>
          <w:ilvl w:val="0"/>
          <w:numId w:val="0"/>
        </w:numPr>
        <w:ind w:left="432"/>
      </w:pPr>
    </w:p>
    <w:p w14:paraId="0644CB41" w14:textId="0180B5A7" w:rsidR="004F62A2" w:rsidRDefault="004F62A2" w:rsidP="004F62A2">
      <w:pPr>
        <w:pStyle w:val="ListBullet"/>
        <w:numPr>
          <w:ilvl w:val="0"/>
          <w:numId w:val="0"/>
        </w:numPr>
        <w:ind w:left="432"/>
      </w:pPr>
      <w:r w:rsidRPr="00BC2DBA">
        <w:rPr>
          <w:b/>
          <w:color w:val="8DC1D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</w:t>
      </w:r>
      <w:r>
        <w:t>: -</w:t>
      </w:r>
    </w:p>
    <w:p w14:paraId="41C56FC1" w14:textId="24876A26" w:rsidR="004F62A2" w:rsidRDefault="004F62A2" w:rsidP="004F62A2">
      <w:pPr>
        <w:pStyle w:val="ListBullet"/>
        <w:numPr>
          <w:ilvl w:val="0"/>
          <w:numId w:val="0"/>
        </w:numPr>
        <w:ind w:left="432"/>
      </w:pPr>
      <w:r w:rsidRPr="004F62A2">
        <w:drawing>
          <wp:inline distT="0" distB="0" distL="0" distR="0" wp14:anchorId="4E3FD50E" wp14:editId="01DD5EB8">
            <wp:extent cx="4165600" cy="495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FB36" w14:textId="6C553B6E" w:rsidR="004F62A2" w:rsidRDefault="004F62A2" w:rsidP="004F62A2">
      <w:pPr>
        <w:pStyle w:val="ListBullet"/>
        <w:numPr>
          <w:ilvl w:val="0"/>
          <w:numId w:val="0"/>
        </w:numPr>
        <w:ind w:left="432"/>
      </w:pPr>
    </w:p>
    <w:p w14:paraId="1CD5CBB2" w14:textId="4E04747D" w:rsidR="004F62A2" w:rsidRDefault="004F62A2" w:rsidP="004F62A2">
      <w:pPr>
        <w:pStyle w:val="ListBullet"/>
      </w:pPr>
      <w:r w:rsidRPr="00BC2DBA">
        <w:rPr>
          <w:b/>
          <w:bCs/>
          <w:u w:val="single"/>
        </w:rPr>
        <w:t>hostname -i</w:t>
      </w:r>
      <w:r>
        <w:t>: -</w:t>
      </w:r>
    </w:p>
    <w:p w14:paraId="1BF5CB29" w14:textId="76337CEB" w:rsidR="004F62A2" w:rsidRDefault="004F62A2" w:rsidP="004F62A2">
      <w:pPr>
        <w:ind w:left="432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D</w:t>
      </w: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isplays the ip of the host</w:t>
      </w: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.</w:t>
      </w:r>
    </w:p>
    <w:p w14:paraId="304C3E08" w14:textId="3447FEDF" w:rsidR="004F62A2" w:rsidRDefault="004F62A2" w:rsidP="004F62A2">
      <w:pPr>
        <w:ind w:left="432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$ hostname i-</w:t>
      </w:r>
    </w:p>
    <w:p w14:paraId="36460668" w14:textId="016FFDFA" w:rsidR="004F62A2" w:rsidRDefault="004F62A2" w:rsidP="004F62A2">
      <w:pPr>
        <w:ind w:left="432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BC2DBA">
        <w:rPr>
          <w:rFonts w:ascii="AppleSystemUIFont" w:hAnsi="AppleSystemUIFont" w:cs="AppleSystemUIFont"/>
          <w:b/>
          <w:color w:val="8DC1D7" w:themeColor="accent2" w:themeTint="66"/>
          <w:sz w:val="26"/>
          <w:szCs w:val="26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Screenshot</w:t>
      </w:r>
      <w:r>
        <w:rPr>
          <w:rFonts w:ascii="AppleSystemUIFont" w:hAnsi="AppleSystemUIFont" w:cs="AppleSystemUIFont"/>
          <w:color w:val="auto"/>
          <w:sz w:val="26"/>
          <w:szCs w:val="26"/>
          <w:lang w:val="en-GB"/>
        </w:rPr>
        <w:t>: -</w:t>
      </w:r>
    </w:p>
    <w:p w14:paraId="406F03C9" w14:textId="2AB364BB" w:rsidR="004F62A2" w:rsidRDefault="004F62A2" w:rsidP="004F62A2">
      <w:pPr>
        <w:ind w:left="432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  <w:r w:rsidRPr="004F62A2">
        <w:rPr>
          <w:rFonts w:ascii="AppleSystemUIFont" w:hAnsi="AppleSystemUIFont" w:cs="AppleSystemUIFont"/>
          <w:color w:val="auto"/>
          <w:sz w:val="26"/>
          <w:szCs w:val="26"/>
          <w:lang w:val="en-GB"/>
        </w:rPr>
        <w:drawing>
          <wp:inline distT="0" distB="0" distL="0" distR="0" wp14:anchorId="3A49519C" wp14:editId="29CCA3C4">
            <wp:extent cx="4445000" cy="444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1B32" w14:textId="1A1C2F06" w:rsidR="004F62A2" w:rsidRDefault="004F62A2" w:rsidP="004F62A2">
      <w:pPr>
        <w:ind w:left="432"/>
        <w:rPr>
          <w:rFonts w:ascii="AppleSystemUIFont" w:hAnsi="AppleSystemUIFont" w:cs="AppleSystemUIFont"/>
          <w:color w:val="auto"/>
          <w:sz w:val="26"/>
          <w:szCs w:val="26"/>
          <w:lang w:val="en-GB"/>
        </w:rPr>
      </w:pPr>
    </w:p>
    <w:p w14:paraId="4644B532" w14:textId="344757A3" w:rsidR="004F62A2" w:rsidRDefault="004F62A2" w:rsidP="004F62A2">
      <w:pPr>
        <w:pStyle w:val="ListBullet"/>
        <w:rPr>
          <w:lang w:val="en-GB"/>
        </w:rPr>
      </w:pPr>
      <w:r w:rsidRPr="00BC2DBA">
        <w:rPr>
          <w:b/>
          <w:bCs/>
          <w:u w:val="single"/>
          <w:lang w:val="en-GB"/>
        </w:rPr>
        <w:t>uniq</w:t>
      </w:r>
      <w:r>
        <w:rPr>
          <w:lang w:val="en-GB"/>
        </w:rPr>
        <w:t>: -</w:t>
      </w:r>
    </w:p>
    <w:p w14:paraId="2FF9E833" w14:textId="1814EC2F" w:rsidR="004F62A2" w:rsidRDefault="004F62A2" w:rsidP="004F62A2">
      <w:pPr>
        <w:pStyle w:val="ListBullet"/>
        <w:numPr>
          <w:ilvl w:val="0"/>
          <w:numId w:val="0"/>
        </w:numPr>
        <w:ind w:left="432"/>
        <w:rPr>
          <w:lang w:val="en-GB"/>
        </w:rPr>
      </w:pPr>
      <w:r>
        <w:rPr>
          <w:lang w:val="en-GB"/>
        </w:rPr>
        <w:t>We use this command to remove the duplicate words from the specific file.</w:t>
      </w:r>
    </w:p>
    <w:p w14:paraId="75B57706" w14:textId="243A1340" w:rsidR="004F62A2" w:rsidRDefault="004F62A2" w:rsidP="004F62A2">
      <w:pPr>
        <w:pStyle w:val="ListBullet"/>
        <w:numPr>
          <w:ilvl w:val="0"/>
          <w:numId w:val="0"/>
        </w:numPr>
        <w:ind w:left="432"/>
        <w:rPr>
          <w:lang w:val="en-GB"/>
        </w:rPr>
      </w:pPr>
      <w:r>
        <w:rPr>
          <w:lang w:val="en-GB"/>
        </w:rPr>
        <w:t>$ uniq File_name.extension</w:t>
      </w:r>
    </w:p>
    <w:p w14:paraId="63014BE0" w14:textId="43C8B11C" w:rsidR="004F62A2" w:rsidRDefault="004F62A2" w:rsidP="004F62A2">
      <w:pPr>
        <w:pStyle w:val="ListBullet"/>
        <w:numPr>
          <w:ilvl w:val="0"/>
          <w:numId w:val="0"/>
        </w:numPr>
        <w:ind w:left="432"/>
        <w:rPr>
          <w:lang w:val="en-GB"/>
        </w:rPr>
      </w:pPr>
    </w:p>
    <w:p w14:paraId="053F45C2" w14:textId="30E421F4" w:rsidR="004F62A2" w:rsidRDefault="004F62A2" w:rsidP="004F62A2">
      <w:pPr>
        <w:pStyle w:val="ListBullet"/>
        <w:numPr>
          <w:ilvl w:val="0"/>
          <w:numId w:val="0"/>
        </w:numPr>
        <w:ind w:left="432"/>
        <w:rPr>
          <w:lang w:val="en-GB"/>
        </w:rPr>
      </w:pPr>
      <w:r w:rsidRPr="00BC2DBA">
        <w:rPr>
          <w:b/>
          <w:color w:val="8DC1D7" w:themeColor="accent2" w:themeTint="66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</w:t>
      </w:r>
      <w:r>
        <w:rPr>
          <w:lang w:val="en-GB"/>
        </w:rPr>
        <w:t>: -</w:t>
      </w:r>
    </w:p>
    <w:p w14:paraId="3AF76229" w14:textId="2851A9F5" w:rsidR="004F62A2" w:rsidRDefault="004F62A2" w:rsidP="004F62A2">
      <w:pPr>
        <w:pStyle w:val="ListBullet"/>
        <w:numPr>
          <w:ilvl w:val="0"/>
          <w:numId w:val="0"/>
        </w:numPr>
        <w:ind w:left="432"/>
        <w:rPr>
          <w:lang w:val="en-GB"/>
        </w:rPr>
      </w:pPr>
      <w:r w:rsidRPr="004F62A2">
        <w:rPr>
          <w:lang w:val="en-GB"/>
        </w:rPr>
        <w:drawing>
          <wp:inline distT="0" distB="0" distL="0" distR="0" wp14:anchorId="5FF1E522" wp14:editId="5DF02DFB">
            <wp:extent cx="4597400" cy="1879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D03A" w14:textId="6C516DCA" w:rsidR="004F62A2" w:rsidRDefault="004F62A2" w:rsidP="004F62A2">
      <w:pPr>
        <w:pStyle w:val="ListBullet"/>
        <w:numPr>
          <w:ilvl w:val="0"/>
          <w:numId w:val="0"/>
        </w:numPr>
        <w:ind w:left="432"/>
        <w:rPr>
          <w:lang w:val="en-GB"/>
        </w:rPr>
      </w:pPr>
    </w:p>
    <w:p w14:paraId="0AEDE15C" w14:textId="4D02541F" w:rsidR="00BC2DBA" w:rsidRDefault="00BC2DBA" w:rsidP="00BC2DBA">
      <w:pPr>
        <w:pStyle w:val="ListBullet"/>
        <w:rPr>
          <w:lang w:val="en-GB"/>
        </w:rPr>
      </w:pPr>
      <w:r w:rsidRPr="00BC2DBA">
        <w:rPr>
          <w:b/>
          <w:bCs/>
          <w:u w:val="single"/>
          <w:lang w:val="en-GB"/>
        </w:rPr>
        <w:t>chmod</w:t>
      </w:r>
      <w:r>
        <w:rPr>
          <w:lang w:val="en-GB"/>
        </w:rPr>
        <w:t>: -</w:t>
      </w:r>
    </w:p>
    <w:p w14:paraId="6D6202B9" w14:textId="7D956168" w:rsidR="00BC2DBA" w:rsidRDefault="00BC2DBA" w:rsidP="00BC2DBA">
      <w:pPr>
        <w:pStyle w:val="ListBullet"/>
        <w:numPr>
          <w:ilvl w:val="0"/>
          <w:numId w:val="0"/>
        </w:numPr>
        <w:ind w:left="432"/>
        <w:rPr>
          <w:lang w:val="en-GB"/>
        </w:rPr>
      </w:pPr>
      <w:r>
        <w:rPr>
          <w:lang w:val="en-GB"/>
        </w:rPr>
        <w:t>We can use this command to change the permission on the files. You can add and remove the permissions on the file that you want.</w:t>
      </w:r>
    </w:p>
    <w:p w14:paraId="66C6CE69" w14:textId="69E9235E" w:rsidR="00BC2DBA" w:rsidRDefault="00BC2DBA" w:rsidP="00BC2DBA">
      <w:pPr>
        <w:pStyle w:val="ListBullet"/>
        <w:numPr>
          <w:ilvl w:val="0"/>
          <w:numId w:val="0"/>
        </w:numPr>
        <w:ind w:left="432"/>
        <w:rPr>
          <w:lang w:val="en-GB"/>
        </w:rPr>
      </w:pPr>
      <w:r>
        <w:rPr>
          <w:lang w:val="en-GB"/>
        </w:rPr>
        <w:t>$ chmod permission File_name.txt</w:t>
      </w:r>
    </w:p>
    <w:p w14:paraId="2FFEC496" w14:textId="5BC8767F" w:rsidR="00BC2DBA" w:rsidRDefault="00BC2DBA" w:rsidP="00BC2DBA">
      <w:pPr>
        <w:pStyle w:val="ListBullet"/>
        <w:numPr>
          <w:ilvl w:val="0"/>
          <w:numId w:val="0"/>
        </w:numPr>
        <w:ind w:left="432"/>
        <w:rPr>
          <w:lang w:val="en-GB"/>
        </w:rPr>
      </w:pPr>
    </w:p>
    <w:p w14:paraId="3476D555" w14:textId="3DD82F3C" w:rsidR="00BC2DBA" w:rsidRDefault="00BC2DBA" w:rsidP="00BC2DBA">
      <w:pPr>
        <w:pStyle w:val="ListBullet"/>
        <w:numPr>
          <w:ilvl w:val="0"/>
          <w:numId w:val="0"/>
        </w:numPr>
        <w:ind w:left="432"/>
        <w:rPr>
          <w:lang w:val="en-GB"/>
        </w:rPr>
      </w:pPr>
      <w:r w:rsidRPr="00BC2DBA">
        <w:rPr>
          <w:b/>
          <w:color w:val="8DC1D7" w:themeColor="accent2" w:themeTint="66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Screenshot</w:t>
      </w:r>
      <w:r>
        <w:rPr>
          <w:lang w:val="en-GB"/>
        </w:rPr>
        <w:t>: -</w:t>
      </w:r>
    </w:p>
    <w:p w14:paraId="2998E970" w14:textId="6C3EBE07" w:rsidR="00BC2DBA" w:rsidRDefault="00BC2DBA" w:rsidP="00BC2DBA">
      <w:pPr>
        <w:pStyle w:val="ListBullet"/>
        <w:numPr>
          <w:ilvl w:val="0"/>
          <w:numId w:val="0"/>
        </w:numPr>
        <w:ind w:left="432"/>
        <w:rPr>
          <w:lang w:val="en-GB"/>
        </w:rPr>
      </w:pPr>
      <w:r w:rsidRPr="00BC2DBA">
        <w:rPr>
          <w:lang w:val="en-GB"/>
        </w:rPr>
        <w:drawing>
          <wp:inline distT="0" distB="0" distL="0" distR="0" wp14:anchorId="3E0CF380" wp14:editId="6585452A">
            <wp:extent cx="5732145" cy="8375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7045" w14:textId="77777777" w:rsidR="004F62A2" w:rsidRDefault="004F62A2" w:rsidP="004F62A2">
      <w:pPr>
        <w:pStyle w:val="ListBullet"/>
        <w:numPr>
          <w:ilvl w:val="0"/>
          <w:numId w:val="0"/>
        </w:numPr>
        <w:ind w:left="432"/>
        <w:rPr>
          <w:lang w:val="en-GB"/>
        </w:rPr>
      </w:pPr>
    </w:p>
    <w:p w14:paraId="64E6B30E" w14:textId="77777777" w:rsidR="004F62A2" w:rsidRPr="004F62A2" w:rsidRDefault="004F62A2" w:rsidP="004F62A2">
      <w:pPr>
        <w:ind w:left="432"/>
      </w:pPr>
    </w:p>
    <w:sectPr w:rsidR="004F62A2" w:rsidRPr="004F62A2">
      <w:footerReference w:type="default" r:id="rId36"/>
      <w:pgSz w:w="11907" w:h="16839" w:code="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19A04" w14:textId="77777777" w:rsidR="0078042D" w:rsidRDefault="0078042D">
      <w:r>
        <w:separator/>
      </w:r>
    </w:p>
    <w:p w14:paraId="37DE4FA4" w14:textId="77777777" w:rsidR="0078042D" w:rsidRDefault="0078042D"/>
  </w:endnote>
  <w:endnote w:type="continuationSeparator" w:id="0">
    <w:p w14:paraId="70B1E95B" w14:textId="77777777" w:rsidR="0078042D" w:rsidRDefault="0078042D">
      <w:r>
        <w:continuationSeparator/>
      </w:r>
    </w:p>
    <w:p w14:paraId="74524376" w14:textId="77777777" w:rsidR="0078042D" w:rsidRDefault="007804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986C2D" w14:textId="77777777" w:rsidR="00807843" w:rsidRDefault="000F312B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344DF" w14:textId="77777777" w:rsidR="0078042D" w:rsidRDefault="0078042D">
      <w:r>
        <w:separator/>
      </w:r>
    </w:p>
    <w:p w14:paraId="13D60584" w14:textId="77777777" w:rsidR="0078042D" w:rsidRDefault="0078042D"/>
  </w:footnote>
  <w:footnote w:type="continuationSeparator" w:id="0">
    <w:p w14:paraId="1AAFC990" w14:textId="77777777" w:rsidR="0078042D" w:rsidRDefault="0078042D">
      <w:r>
        <w:continuationSeparator/>
      </w:r>
    </w:p>
    <w:p w14:paraId="64D45A20" w14:textId="77777777" w:rsidR="0078042D" w:rsidRDefault="0078042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14546646">
    <w:abstractNumId w:val="1"/>
  </w:num>
  <w:num w:numId="2" w16cid:durableId="939408890">
    <w:abstractNumId w:val="0"/>
  </w:num>
  <w:num w:numId="3" w16cid:durableId="1393191746">
    <w:abstractNumId w:val="2"/>
  </w:num>
  <w:num w:numId="4" w16cid:durableId="3241699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080"/>
    <w:rsid w:val="000F312B"/>
    <w:rsid w:val="001A0BB6"/>
    <w:rsid w:val="001D144D"/>
    <w:rsid w:val="00375AC5"/>
    <w:rsid w:val="004F0270"/>
    <w:rsid w:val="004F62A2"/>
    <w:rsid w:val="005D67FF"/>
    <w:rsid w:val="0078042D"/>
    <w:rsid w:val="0078282C"/>
    <w:rsid w:val="007A37C2"/>
    <w:rsid w:val="008051D9"/>
    <w:rsid w:val="00807843"/>
    <w:rsid w:val="0089193D"/>
    <w:rsid w:val="008D5AAD"/>
    <w:rsid w:val="009C15B1"/>
    <w:rsid w:val="00AA77FF"/>
    <w:rsid w:val="00AF4871"/>
    <w:rsid w:val="00BA6E53"/>
    <w:rsid w:val="00BC2DBA"/>
    <w:rsid w:val="00CF4EB9"/>
    <w:rsid w:val="00F41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7F2C98"/>
  <w15:chartTrackingRefBased/>
  <w15:docId w15:val="{CEF050E2-5ED9-924F-B773-B8A0DBA6D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kshdeep/Library/Containers/com.microsoft.Word/Data/Library/Application%20Support/Microsoft/Office/16.0/DTS/en-GB%7b76E669FA-39DC-B143-BC3D-A1092905B08B%7d/%7bB679C915-DBB9-704B-BAB2-B0703C7F4166%7dtf10002086_mac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124</TotalTime>
  <Pages>11</Pages>
  <Words>667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Kerketta</dc:creator>
  <cp:keywords/>
  <dc:description/>
  <cp:lastModifiedBy>Prateek Kerketta</cp:lastModifiedBy>
  <cp:revision>3</cp:revision>
  <dcterms:created xsi:type="dcterms:W3CDTF">2023-01-30T19:22:00Z</dcterms:created>
  <dcterms:modified xsi:type="dcterms:W3CDTF">2023-01-31T17:52:00Z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